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323DA3" w14:textId="67DDDF7A" w:rsidR="000E49BC" w:rsidRPr="0064764E" w:rsidRDefault="00EE75AD" w:rsidP="00304A7C">
      <w:pPr>
        <w:rPr>
          <w:rFonts w:ascii="Arial" w:hAnsi="Arial"/>
        </w:rPr>
      </w:pPr>
      <w:r w:rsidRPr="0064764E">
        <w:rPr>
          <w:rFonts w:ascii="Arial" w:hAnsi="Arial"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1D19B01E" wp14:editId="15CD382C">
            <wp:simplePos x="0" y="0"/>
            <wp:positionH relativeFrom="column">
              <wp:posOffset>1453737</wp:posOffset>
            </wp:positionH>
            <wp:positionV relativeFrom="paragraph">
              <wp:align>top</wp:align>
            </wp:positionV>
            <wp:extent cx="2971800" cy="781050"/>
            <wp:effectExtent l="0" t="0" r="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57" b="19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D07D5">
        <w:rPr>
          <w:rFonts w:ascii="Arial" w:hAnsi="Arial"/>
        </w:rPr>
        <w:br w:type="textWrapping" w:clear="all"/>
      </w:r>
      <w:r w:rsidR="00743D01">
        <w:rPr>
          <w:rFonts w:ascii="Arial" w:hAnsi="Arial"/>
        </w:rPr>
        <w:t>Segunda</w:t>
      </w:r>
      <w:r w:rsidR="00587B96">
        <w:rPr>
          <w:rFonts w:ascii="Arial" w:hAnsi="Arial"/>
        </w:rPr>
        <w:t xml:space="preserve"> lista de exerc</w:t>
      </w:r>
      <w:r w:rsidR="00743D01">
        <w:rPr>
          <w:rFonts w:ascii="Arial" w:hAnsi="Arial"/>
        </w:rPr>
        <w:t>í</w:t>
      </w:r>
      <w:r w:rsidR="00587B96">
        <w:rPr>
          <w:rFonts w:ascii="Arial" w:hAnsi="Arial"/>
        </w:rPr>
        <w:t>cios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36"/>
        <w:gridCol w:w="3402"/>
        <w:gridCol w:w="850"/>
        <w:gridCol w:w="1877"/>
      </w:tblGrid>
      <w:tr w:rsidR="00E21844" w:rsidRPr="0064764E" w14:paraId="167BF0CD" w14:textId="77777777" w:rsidTr="000E49BC">
        <w:trPr>
          <w:cantSplit/>
          <w:trHeight w:val="342"/>
        </w:trPr>
        <w:tc>
          <w:tcPr>
            <w:tcW w:w="10065" w:type="dxa"/>
            <w:gridSpan w:val="4"/>
          </w:tcPr>
          <w:p w14:paraId="067375D4" w14:textId="09CAC724" w:rsidR="00E21844" w:rsidRPr="0064764E" w:rsidRDefault="009454F2" w:rsidP="00CA03D5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 xml:space="preserve">Curso de </w:t>
            </w:r>
            <w:r w:rsidR="00DE1928">
              <w:rPr>
                <w:rFonts w:ascii="Arial" w:hAnsi="Arial" w:cs="Arial"/>
                <w:b/>
                <w:sz w:val="20"/>
                <w:szCs w:val="20"/>
              </w:rPr>
              <w:t>Sistema de Informação</w:t>
            </w:r>
          </w:p>
        </w:tc>
      </w:tr>
      <w:tr w:rsidR="0010649E" w:rsidRPr="0064764E" w14:paraId="1ACB19C4" w14:textId="77777777" w:rsidTr="000E49BC">
        <w:trPr>
          <w:cantSplit/>
          <w:trHeight w:val="299"/>
        </w:trPr>
        <w:tc>
          <w:tcPr>
            <w:tcW w:w="7338" w:type="dxa"/>
            <w:gridSpan w:val="2"/>
          </w:tcPr>
          <w:p w14:paraId="5A50BA7E" w14:textId="77777777" w:rsidR="004C146E" w:rsidRPr="004C146E" w:rsidRDefault="0010649E" w:rsidP="004C14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Disciplina:</w:t>
            </w:r>
            <w:r w:rsidR="00E21844"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BD1B773" w14:textId="660F5F25" w:rsidR="0010649E" w:rsidRPr="0064764E" w:rsidRDefault="004C146E" w:rsidP="004C14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C146E">
              <w:rPr>
                <w:rFonts w:ascii="Arial" w:hAnsi="Arial" w:cs="Arial"/>
                <w:sz w:val="20"/>
                <w:szCs w:val="20"/>
              </w:rPr>
              <w:t>Design e Desenvolvimento de Banco de Dados II</w:t>
            </w:r>
          </w:p>
        </w:tc>
        <w:tc>
          <w:tcPr>
            <w:tcW w:w="850" w:type="dxa"/>
            <w:vMerge w:val="restart"/>
          </w:tcPr>
          <w:p w14:paraId="27777B7D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Nota:</w:t>
            </w:r>
          </w:p>
        </w:tc>
        <w:tc>
          <w:tcPr>
            <w:tcW w:w="1877" w:type="dxa"/>
            <w:vMerge w:val="restart"/>
          </w:tcPr>
          <w:p w14:paraId="2DC9338B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Rubrica Coordenador</w:t>
            </w:r>
          </w:p>
        </w:tc>
      </w:tr>
      <w:tr w:rsidR="0010649E" w:rsidRPr="0064764E" w14:paraId="213DBBFE" w14:textId="77777777" w:rsidTr="000E49BC">
        <w:trPr>
          <w:cantSplit/>
        </w:trPr>
        <w:tc>
          <w:tcPr>
            <w:tcW w:w="7338" w:type="dxa"/>
            <w:gridSpan w:val="2"/>
          </w:tcPr>
          <w:p w14:paraId="7CA82581" w14:textId="2B6A12AE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Professor:</w:t>
            </w:r>
            <w:r w:rsidR="00E21844"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26E1">
              <w:rPr>
                <w:rFonts w:ascii="Arial" w:hAnsi="Arial" w:cs="Arial"/>
                <w:sz w:val="20"/>
                <w:szCs w:val="20"/>
              </w:rPr>
              <w:t>Jairo Lucas</w:t>
            </w:r>
          </w:p>
        </w:tc>
        <w:tc>
          <w:tcPr>
            <w:tcW w:w="850" w:type="dxa"/>
            <w:vMerge/>
          </w:tcPr>
          <w:p w14:paraId="59B3B3A2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vMerge/>
          </w:tcPr>
          <w:p w14:paraId="5DFF2BBC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649E" w:rsidRPr="0064764E" w14:paraId="7499CCD0" w14:textId="77777777" w:rsidTr="000E49BC">
        <w:trPr>
          <w:cantSplit/>
        </w:trPr>
        <w:tc>
          <w:tcPr>
            <w:tcW w:w="7338" w:type="dxa"/>
            <w:gridSpan w:val="2"/>
          </w:tcPr>
          <w:p w14:paraId="5861B9F1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Aluno:</w:t>
            </w:r>
            <w:r w:rsidR="00E21844"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vMerge/>
          </w:tcPr>
          <w:p w14:paraId="38273502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7" w:type="dxa"/>
            <w:vMerge/>
          </w:tcPr>
          <w:p w14:paraId="53295B20" w14:textId="77777777" w:rsidR="0010649E" w:rsidRPr="0064764E" w:rsidRDefault="0010649E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1844" w:rsidRPr="0064764E" w14:paraId="744459A9" w14:textId="77777777" w:rsidTr="000E49BC">
        <w:trPr>
          <w:cantSplit/>
        </w:trPr>
        <w:tc>
          <w:tcPr>
            <w:tcW w:w="3936" w:type="dxa"/>
          </w:tcPr>
          <w:p w14:paraId="4B5340DF" w14:textId="2D17CF1B" w:rsidR="00E21844" w:rsidRPr="0064764E" w:rsidRDefault="00E21844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Turma:</w:t>
            </w:r>
            <w:r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53EC87D9" w14:textId="0BD9C2D1" w:rsidR="00E21844" w:rsidRPr="0064764E" w:rsidRDefault="00E21844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Semestre:</w:t>
            </w:r>
            <w:r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E1928">
              <w:rPr>
                <w:rFonts w:ascii="Arial" w:hAnsi="Arial" w:cs="Arial"/>
                <w:sz w:val="20"/>
                <w:szCs w:val="20"/>
              </w:rPr>
              <w:t>2</w:t>
            </w:r>
            <w:r w:rsidR="001B2B56" w:rsidRPr="0064764E">
              <w:rPr>
                <w:rFonts w:ascii="Arial" w:hAnsi="Arial" w:cs="Arial"/>
                <w:sz w:val="20"/>
                <w:szCs w:val="20"/>
              </w:rPr>
              <w:t>º.</w:t>
            </w:r>
          </w:p>
        </w:tc>
        <w:tc>
          <w:tcPr>
            <w:tcW w:w="2727" w:type="dxa"/>
            <w:gridSpan w:val="2"/>
          </w:tcPr>
          <w:p w14:paraId="34246BB2" w14:textId="0BFB01B0" w:rsidR="00E21844" w:rsidRPr="0064764E" w:rsidRDefault="00E21844" w:rsidP="00304A7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 xml:space="preserve">Valor: </w:t>
            </w:r>
            <w:r w:rsidR="00CA03D5">
              <w:rPr>
                <w:rFonts w:ascii="Arial" w:hAnsi="Arial" w:cs="Arial"/>
                <w:sz w:val="20"/>
                <w:szCs w:val="20"/>
              </w:rPr>
              <w:t>7</w:t>
            </w:r>
            <w:r w:rsidR="00D93FED" w:rsidRPr="0064764E">
              <w:rPr>
                <w:rFonts w:ascii="Arial" w:hAnsi="Arial" w:cs="Arial"/>
                <w:sz w:val="20"/>
                <w:szCs w:val="20"/>
              </w:rPr>
              <w:t>,0</w:t>
            </w:r>
            <w:r w:rsidRPr="006476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6476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Pr="0064764E">
              <w:rPr>
                <w:rFonts w:ascii="Arial" w:hAnsi="Arial" w:cs="Arial"/>
                <w:b/>
                <w:sz w:val="20"/>
                <w:szCs w:val="20"/>
                <w:u w:val="single"/>
                <w:vertAlign w:val="superscript"/>
              </w:rPr>
              <w:t>to</w:t>
            </w:r>
            <w:r w:rsidR="006E0962" w:rsidRPr="0064764E">
              <w:rPr>
                <w:rFonts w:ascii="Arial" w:hAnsi="Arial" w:cs="Arial"/>
                <w:b/>
                <w:sz w:val="20"/>
                <w:szCs w:val="20"/>
                <w:u w:val="single"/>
                <w:vertAlign w:val="superscript"/>
              </w:rPr>
              <w:t>s</w:t>
            </w:r>
            <w:proofErr w:type="spellEnd"/>
          </w:p>
        </w:tc>
      </w:tr>
      <w:tr w:rsidR="00E21844" w:rsidRPr="0064764E" w14:paraId="02600796" w14:textId="77777777" w:rsidTr="000E49BC">
        <w:trPr>
          <w:cantSplit/>
        </w:trPr>
        <w:tc>
          <w:tcPr>
            <w:tcW w:w="3936" w:type="dxa"/>
          </w:tcPr>
          <w:p w14:paraId="7D30ABF7" w14:textId="7C2BC35C" w:rsidR="00E21844" w:rsidRPr="0064764E" w:rsidRDefault="00E21844" w:rsidP="005C646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Data:</w:t>
            </w:r>
            <w:r w:rsidRPr="006476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14:paraId="4F42216F" w14:textId="7FDB25B2" w:rsidR="00E21844" w:rsidRPr="0064764E" w:rsidRDefault="00E21844" w:rsidP="00304A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4764E">
              <w:rPr>
                <w:rFonts w:ascii="Arial" w:hAnsi="Arial" w:cs="Arial"/>
                <w:b/>
                <w:sz w:val="20"/>
                <w:szCs w:val="20"/>
              </w:rPr>
              <w:t>Avaliação:</w:t>
            </w:r>
            <w:r w:rsidR="001B2B56" w:rsidRPr="0064764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D93FED" w:rsidRPr="0064764E">
              <w:rPr>
                <w:rFonts w:ascii="Arial" w:hAnsi="Arial" w:cs="Arial"/>
                <w:b/>
                <w:sz w:val="20"/>
                <w:szCs w:val="20"/>
              </w:rPr>
              <w:t>Bimestral</w:t>
            </w:r>
          </w:p>
        </w:tc>
        <w:tc>
          <w:tcPr>
            <w:tcW w:w="2727" w:type="dxa"/>
            <w:gridSpan w:val="2"/>
          </w:tcPr>
          <w:p w14:paraId="37097F29" w14:textId="77777777" w:rsidR="00E21844" w:rsidRPr="0064764E" w:rsidRDefault="00E21844" w:rsidP="00304A7C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90FC81B" w14:textId="77777777" w:rsidR="000B5649" w:rsidRPr="0064764E" w:rsidRDefault="000B5649" w:rsidP="00304A7C">
      <w:pPr>
        <w:spacing w:after="0"/>
        <w:rPr>
          <w:rFonts w:ascii="Arial" w:hAnsi="Arial" w:cs="Arial"/>
          <w:b/>
          <w:sz w:val="10"/>
          <w:szCs w:val="10"/>
        </w:rPr>
      </w:pPr>
    </w:p>
    <w:p w14:paraId="47CEE45D" w14:textId="7CEA43F4" w:rsidR="00A04124" w:rsidRDefault="00A04124" w:rsidP="00A04124">
      <w:pPr>
        <w:pStyle w:val="cell"/>
        <w:spacing w:before="0" w:beforeAutospacing="0" w:after="300" w:afterAutospacing="0"/>
        <w:rPr>
          <w:rFonts w:ascii="Open Sans" w:hAnsi="Open Sans" w:cs="Open Sans"/>
          <w:color w:val="000000"/>
          <w:sz w:val="20"/>
          <w:szCs w:val="20"/>
        </w:rPr>
      </w:pPr>
    </w:p>
    <w:p w14:paraId="423DE213" w14:textId="1317B8AF" w:rsidR="00587B96" w:rsidRDefault="00587B96" w:rsidP="00A04124">
      <w:pPr>
        <w:pStyle w:val="cell"/>
        <w:spacing w:before="0" w:beforeAutospacing="0" w:after="300" w:afterAutospacing="0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color w:val="000000"/>
          <w:sz w:val="20"/>
          <w:szCs w:val="20"/>
        </w:rPr>
        <w:t>Para todas as questões, considere o banco de dados UVV, com suas respectivas tabelas e relacionamentos:</w:t>
      </w:r>
      <w:r>
        <w:rPr>
          <w:rFonts w:ascii="Open Sans" w:hAnsi="Open Sans" w:cs="Open Sans"/>
          <w:color w:val="000000"/>
          <w:sz w:val="20"/>
          <w:szCs w:val="20"/>
        </w:rPr>
        <w:br/>
      </w:r>
    </w:p>
    <w:p w14:paraId="1014C02F" w14:textId="5C18A793" w:rsidR="00587B96" w:rsidRDefault="00587B96" w:rsidP="00A04124">
      <w:pPr>
        <w:pStyle w:val="cell"/>
        <w:spacing w:before="0" w:beforeAutospacing="0" w:after="300" w:afterAutospacing="0"/>
        <w:rPr>
          <w:rFonts w:ascii="Open Sans" w:hAnsi="Open Sans" w:cs="Open Sans"/>
          <w:color w:val="000000"/>
          <w:sz w:val="20"/>
          <w:szCs w:val="20"/>
        </w:rPr>
      </w:pPr>
      <w:r>
        <w:rPr>
          <w:rFonts w:ascii="Open Sans" w:hAnsi="Open Sans" w:cs="Open Sans"/>
          <w:noProof/>
          <w:color w:val="000000"/>
          <w:sz w:val="20"/>
          <w:szCs w:val="20"/>
        </w:rPr>
        <w:drawing>
          <wp:inline distT="0" distB="0" distL="0" distR="0" wp14:anchorId="58E28173" wp14:editId="0F5C1EDC">
            <wp:extent cx="6111875" cy="3051810"/>
            <wp:effectExtent l="0" t="0" r="317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87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CBEC" w14:textId="45D33E7C" w:rsidR="003751EF" w:rsidRDefault="003751EF" w:rsidP="003751EF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>Crie um SQL que mostre</w:t>
      </w:r>
      <w:r w:rsidR="00743D01">
        <w:t>:</w:t>
      </w:r>
    </w:p>
    <w:p w14:paraId="506CFBDE" w14:textId="77777777" w:rsidR="00743D01" w:rsidRDefault="003751EF" w:rsidP="003751EF">
      <w:pPr>
        <w:pStyle w:val="NormalWeb"/>
        <w:numPr>
          <w:ilvl w:val="0"/>
          <w:numId w:val="42"/>
        </w:numPr>
        <w:spacing w:before="0" w:beforeAutospacing="0" w:after="0" w:afterAutospacing="0"/>
      </w:pPr>
      <w:proofErr w:type="spellStart"/>
      <w:r>
        <w:t>id_idmpresa</w:t>
      </w:r>
      <w:proofErr w:type="spellEnd"/>
    </w:p>
    <w:p w14:paraId="29CF9269" w14:textId="77777777" w:rsidR="00743D01" w:rsidRDefault="003751EF" w:rsidP="003751EF">
      <w:pPr>
        <w:pStyle w:val="NormalWeb"/>
        <w:numPr>
          <w:ilvl w:val="0"/>
          <w:numId w:val="42"/>
        </w:numPr>
        <w:spacing w:before="0" w:beforeAutospacing="0" w:after="0" w:afterAutospacing="0"/>
      </w:pPr>
      <w:r>
        <w:t>Nome empresa</w:t>
      </w:r>
    </w:p>
    <w:p w14:paraId="6EE80886" w14:textId="77777777" w:rsidR="00743D01" w:rsidRDefault="003751EF" w:rsidP="003751EF">
      <w:pPr>
        <w:pStyle w:val="NormalWeb"/>
        <w:numPr>
          <w:ilvl w:val="0"/>
          <w:numId w:val="42"/>
        </w:numPr>
        <w:spacing w:before="0" w:beforeAutospacing="0" w:after="0" w:afterAutospacing="0"/>
      </w:pPr>
      <w:r>
        <w:t>Total recebido</w:t>
      </w:r>
    </w:p>
    <w:p w14:paraId="5C67472D" w14:textId="4A0F6D9B" w:rsidR="00743D01" w:rsidRDefault="003751EF" w:rsidP="003751EF">
      <w:pPr>
        <w:pStyle w:val="NormalWeb"/>
        <w:numPr>
          <w:ilvl w:val="0"/>
          <w:numId w:val="42"/>
        </w:numPr>
        <w:spacing w:before="0" w:beforeAutospacing="0" w:after="0" w:afterAutospacing="0"/>
      </w:pPr>
      <w:proofErr w:type="spellStart"/>
      <w:r>
        <w:t>Qtd</w:t>
      </w:r>
      <w:proofErr w:type="spellEnd"/>
      <w:r>
        <w:t xml:space="preserve"> de fatura re</w:t>
      </w:r>
      <w:r w:rsidR="00743D01">
        <w:t>ceb</w:t>
      </w:r>
      <w:r>
        <w:t>idas</w:t>
      </w:r>
    </w:p>
    <w:p w14:paraId="5FCB1F0E" w14:textId="183390E5" w:rsidR="003751EF" w:rsidRDefault="003751EF" w:rsidP="003751EF">
      <w:pPr>
        <w:pStyle w:val="NormalWeb"/>
        <w:numPr>
          <w:ilvl w:val="0"/>
          <w:numId w:val="42"/>
        </w:numPr>
        <w:spacing w:before="0" w:beforeAutospacing="0" w:after="0" w:afterAutospacing="0"/>
      </w:pPr>
      <w:r>
        <w:t>Classificação do cliente</w:t>
      </w:r>
      <w:r w:rsidR="005A4142">
        <w:t xml:space="preserve"> (*)</w:t>
      </w:r>
    </w:p>
    <w:p w14:paraId="0D4A6E39" w14:textId="77777777" w:rsidR="005A4142" w:rsidRDefault="005A4142" w:rsidP="005A4142">
      <w:pPr>
        <w:pStyle w:val="NormalWeb"/>
        <w:spacing w:before="0" w:beforeAutospacing="0" w:after="0" w:afterAutospacing="0"/>
        <w:ind w:left="720"/>
      </w:pPr>
    </w:p>
    <w:p w14:paraId="2E903E6B" w14:textId="2938DBE0" w:rsidR="00743D01" w:rsidRDefault="005A4142" w:rsidP="005A4142">
      <w:pPr>
        <w:pStyle w:val="NormalWeb"/>
        <w:spacing w:before="0" w:beforeAutospacing="0" w:after="0" w:afterAutospacing="0"/>
      </w:pPr>
      <w:r>
        <w:t xml:space="preserve">(*) </w:t>
      </w:r>
      <w:r w:rsidR="00743D01">
        <w:t>Classificação do cliente segundo o critério abaixo: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682"/>
      </w:tblGrid>
      <w:tr w:rsidR="003751EF" w:rsidRPr="003751EF" w14:paraId="214D525F" w14:textId="77777777" w:rsidTr="00743D01">
        <w:trPr>
          <w:tblHeader/>
          <w:tblCellSpacing w:w="15" w:type="dxa"/>
        </w:trPr>
        <w:tc>
          <w:tcPr>
            <w:tcW w:w="0" w:type="auto"/>
            <w:vAlign w:val="center"/>
          </w:tcPr>
          <w:p w14:paraId="171B7705" w14:textId="406809CE" w:rsidR="003751EF" w:rsidRPr="003751EF" w:rsidRDefault="003751EF" w:rsidP="003751EF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3B1A681" w14:textId="46D62E08" w:rsidR="003751EF" w:rsidRPr="003751EF" w:rsidRDefault="003751EF" w:rsidP="003751E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3751EF" w:rsidRPr="003751EF" w14:paraId="770C488D" w14:textId="77777777" w:rsidTr="0037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C022" w14:textId="77777777" w:rsidR="003751EF" w:rsidRPr="003751EF" w:rsidRDefault="003751EF" w:rsidP="003751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751E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&gt;= 10000</w:t>
            </w:r>
          </w:p>
        </w:tc>
        <w:tc>
          <w:tcPr>
            <w:tcW w:w="0" w:type="auto"/>
            <w:vAlign w:val="center"/>
            <w:hideMark/>
          </w:tcPr>
          <w:p w14:paraId="5DA0A5FA" w14:textId="77777777" w:rsidR="003751EF" w:rsidRPr="003751EF" w:rsidRDefault="003751EF" w:rsidP="003751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751E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 Ouro</w:t>
            </w:r>
          </w:p>
        </w:tc>
      </w:tr>
      <w:tr w:rsidR="003751EF" w:rsidRPr="003751EF" w14:paraId="76741E4B" w14:textId="77777777" w:rsidTr="0037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362B" w14:textId="77777777" w:rsidR="003751EF" w:rsidRPr="003751EF" w:rsidRDefault="003751EF" w:rsidP="003751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751E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&gt;= 5000</w:t>
            </w:r>
          </w:p>
        </w:tc>
        <w:tc>
          <w:tcPr>
            <w:tcW w:w="0" w:type="auto"/>
            <w:vAlign w:val="center"/>
            <w:hideMark/>
          </w:tcPr>
          <w:p w14:paraId="4652EDA8" w14:textId="77777777" w:rsidR="003751EF" w:rsidRPr="003751EF" w:rsidRDefault="003751EF" w:rsidP="003751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751E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 Prata</w:t>
            </w:r>
          </w:p>
        </w:tc>
      </w:tr>
      <w:tr w:rsidR="003751EF" w:rsidRPr="003751EF" w14:paraId="52E55E91" w14:textId="77777777" w:rsidTr="0037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2266" w14:textId="77777777" w:rsidR="003751EF" w:rsidRPr="003751EF" w:rsidRDefault="003751EF" w:rsidP="003751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751E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&gt;= 1000</w:t>
            </w:r>
          </w:p>
        </w:tc>
        <w:tc>
          <w:tcPr>
            <w:tcW w:w="0" w:type="auto"/>
            <w:vAlign w:val="center"/>
            <w:hideMark/>
          </w:tcPr>
          <w:p w14:paraId="29238656" w14:textId="77777777" w:rsidR="003751EF" w:rsidRPr="003751EF" w:rsidRDefault="003751EF" w:rsidP="003751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751E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 Bronze</w:t>
            </w:r>
          </w:p>
        </w:tc>
      </w:tr>
      <w:tr w:rsidR="003751EF" w:rsidRPr="003751EF" w14:paraId="47D76926" w14:textId="77777777" w:rsidTr="003751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CBE6" w14:textId="77777777" w:rsidR="003751EF" w:rsidRPr="003751EF" w:rsidRDefault="003751EF" w:rsidP="003751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751E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&lt; 1000</w:t>
            </w:r>
          </w:p>
        </w:tc>
        <w:tc>
          <w:tcPr>
            <w:tcW w:w="0" w:type="auto"/>
            <w:vAlign w:val="center"/>
            <w:hideMark/>
          </w:tcPr>
          <w:p w14:paraId="29C00D9F" w14:textId="77777777" w:rsidR="003751EF" w:rsidRPr="003751EF" w:rsidRDefault="003751EF" w:rsidP="003751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3751E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 Eventual</w:t>
            </w:r>
          </w:p>
        </w:tc>
      </w:tr>
      <w:tr w:rsidR="003751EF" w:rsidRPr="003751EF" w14:paraId="0365AC24" w14:textId="77777777" w:rsidTr="003751EF">
        <w:trPr>
          <w:tblCellSpacing w:w="15" w:type="dxa"/>
        </w:trPr>
        <w:tc>
          <w:tcPr>
            <w:tcW w:w="0" w:type="auto"/>
            <w:vAlign w:val="center"/>
          </w:tcPr>
          <w:p w14:paraId="2CF2B5D5" w14:textId="77777777" w:rsidR="003751EF" w:rsidRDefault="003751EF" w:rsidP="003751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  <w:p w14:paraId="3E9B3381" w14:textId="6E898651" w:rsidR="003751EF" w:rsidRPr="003751EF" w:rsidRDefault="003751EF" w:rsidP="003751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</w:tcPr>
          <w:p w14:paraId="6313A31E" w14:textId="77777777" w:rsidR="003751EF" w:rsidRPr="003751EF" w:rsidRDefault="003751EF" w:rsidP="003751E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</w:p>
        </w:tc>
      </w:tr>
    </w:tbl>
    <w:p w14:paraId="6D4C5D10" w14:textId="77777777" w:rsidR="003751EF" w:rsidRDefault="003751EF" w:rsidP="003751EF">
      <w:pPr>
        <w:pStyle w:val="NormalWeb"/>
        <w:spacing w:before="0" w:beforeAutospacing="0" w:after="0" w:afterAutospacing="0"/>
      </w:pPr>
    </w:p>
    <w:p w14:paraId="5386D31C" w14:textId="028D5D1D" w:rsidR="003751EF" w:rsidRPr="003751EF" w:rsidRDefault="003C75C6" w:rsidP="003751E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lastRenderedPageBreak/>
        <w:t>2</w:t>
      </w:r>
      <w:r w:rsidR="003751EF">
        <w:rPr>
          <w:rFonts w:ascii="Times New Roman" w:eastAsia="Times New Roman" w:hAnsi="Times New Roman"/>
          <w:sz w:val="24"/>
          <w:szCs w:val="24"/>
          <w:lang w:eastAsia="pt-BR"/>
        </w:rPr>
        <w:t>)</w:t>
      </w:r>
      <w:r w:rsidR="003751EF" w:rsidRPr="003751EF">
        <w:rPr>
          <w:rFonts w:ascii="Times New Roman" w:eastAsia="Times New Roman" w:hAnsi="Times New Roman"/>
          <w:sz w:val="24"/>
          <w:szCs w:val="24"/>
          <w:lang w:eastAsia="pt-BR"/>
        </w:rPr>
        <w:t>Liste tod</w:t>
      </w:r>
      <w:r w:rsidR="00743D01">
        <w:rPr>
          <w:rFonts w:ascii="Times New Roman" w:eastAsia="Times New Roman" w:hAnsi="Times New Roman"/>
          <w:sz w:val="24"/>
          <w:szCs w:val="24"/>
          <w:lang w:eastAsia="pt-BR"/>
        </w:rPr>
        <w:t>a</w:t>
      </w:r>
      <w:r w:rsidR="003751EF" w:rsidRPr="003751EF">
        <w:rPr>
          <w:rFonts w:ascii="Times New Roman" w:eastAsia="Times New Roman" w:hAnsi="Times New Roman"/>
          <w:sz w:val="24"/>
          <w:szCs w:val="24"/>
          <w:lang w:eastAsia="pt-BR"/>
        </w:rPr>
        <w:t xml:space="preserve">s </w:t>
      </w:r>
      <w:r w:rsidR="003751EF">
        <w:rPr>
          <w:rFonts w:ascii="Times New Roman" w:eastAsia="Times New Roman" w:hAnsi="Times New Roman"/>
          <w:sz w:val="24"/>
          <w:szCs w:val="24"/>
          <w:lang w:eastAsia="pt-BR"/>
        </w:rPr>
        <w:t>as empresas</w:t>
      </w:r>
      <w:r w:rsidR="00743D01">
        <w:rPr>
          <w:rFonts w:ascii="Times New Roman" w:eastAsia="Times New Roman" w:hAnsi="Times New Roman"/>
          <w:sz w:val="24"/>
          <w:szCs w:val="24"/>
          <w:lang w:eastAsia="pt-BR"/>
        </w:rPr>
        <w:t>, mostrando também uma coluna com o</w:t>
      </w:r>
      <w:r w:rsidR="003751EF" w:rsidRPr="003751EF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r w:rsidR="003751EF" w:rsidRPr="003751EF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status</w:t>
      </w:r>
      <w:r w:rsidR="00743D0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 </w:t>
      </w:r>
      <w:r w:rsidR="003751EF" w:rsidRPr="003751EF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cliente</w:t>
      </w:r>
      <w:r w:rsidR="003751EF" w:rsidRPr="003751EF">
        <w:rPr>
          <w:rFonts w:ascii="Times New Roman" w:eastAsia="Times New Roman" w:hAnsi="Times New Roman"/>
          <w:sz w:val="24"/>
          <w:szCs w:val="24"/>
          <w:lang w:eastAsia="pt-BR"/>
        </w:rPr>
        <w:t xml:space="preserve"> usando</w:t>
      </w:r>
      <w:r w:rsidR="003751EF">
        <w:rPr>
          <w:rFonts w:ascii="Times New Roman" w:eastAsia="Times New Roman" w:hAnsi="Times New Roman"/>
          <w:sz w:val="24"/>
          <w:szCs w:val="24"/>
          <w:lang w:eastAsia="pt-BR"/>
        </w:rPr>
        <w:t>:</w:t>
      </w:r>
    </w:p>
    <w:p w14:paraId="765DBB40" w14:textId="13E4D0A1" w:rsidR="003751EF" w:rsidRPr="003751EF" w:rsidRDefault="003751EF" w:rsidP="003751E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3751EF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ATIVO</w:t>
      </w:r>
      <w:r w:rsidRPr="003751EF">
        <w:rPr>
          <w:rFonts w:ascii="Times New Roman" w:eastAsia="Times New Roman" w:hAnsi="Times New Roman"/>
          <w:sz w:val="24"/>
          <w:szCs w:val="24"/>
          <w:lang w:eastAsia="pt-BR"/>
        </w:rPr>
        <w:t xml:space="preserve"> → se </w:t>
      </w:r>
      <w:r w:rsidR="00743D01">
        <w:rPr>
          <w:rFonts w:ascii="Times New Roman" w:eastAsia="Times New Roman" w:hAnsi="Times New Roman"/>
          <w:sz w:val="24"/>
          <w:szCs w:val="24"/>
          <w:lang w:eastAsia="pt-BR"/>
        </w:rPr>
        <w:t xml:space="preserve">tem alguma fatura </w:t>
      </w:r>
      <w:r w:rsidR="003C75C6">
        <w:rPr>
          <w:rFonts w:ascii="Times New Roman" w:eastAsia="Times New Roman" w:hAnsi="Times New Roman"/>
          <w:sz w:val="24"/>
          <w:szCs w:val="24"/>
          <w:lang w:eastAsia="pt-BR"/>
        </w:rPr>
        <w:t>lançada</w:t>
      </w:r>
      <w:r w:rsidR="007A59D5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r w:rsidR="00743D01">
        <w:rPr>
          <w:rFonts w:ascii="Times New Roman" w:eastAsia="Times New Roman" w:hAnsi="Times New Roman"/>
          <w:sz w:val="24"/>
          <w:szCs w:val="24"/>
          <w:lang w:eastAsia="pt-BR"/>
        </w:rPr>
        <w:t xml:space="preserve">no contas a </w:t>
      </w:r>
      <w:r w:rsidR="005A4142">
        <w:rPr>
          <w:rFonts w:ascii="Times New Roman" w:eastAsia="Times New Roman" w:hAnsi="Times New Roman"/>
          <w:sz w:val="24"/>
          <w:szCs w:val="24"/>
          <w:lang w:eastAsia="pt-BR"/>
        </w:rPr>
        <w:t xml:space="preserve">PAGAR </w:t>
      </w:r>
      <w:r w:rsidR="00743D01">
        <w:rPr>
          <w:rFonts w:ascii="Times New Roman" w:eastAsia="Times New Roman" w:hAnsi="Times New Roman"/>
          <w:sz w:val="24"/>
          <w:szCs w:val="24"/>
          <w:lang w:eastAsia="pt-BR"/>
        </w:rPr>
        <w:t>n</w:t>
      </w:r>
      <w:r w:rsidRPr="003751EF">
        <w:rPr>
          <w:rFonts w:ascii="Times New Roman" w:eastAsia="Times New Roman" w:hAnsi="Times New Roman"/>
          <w:sz w:val="24"/>
          <w:szCs w:val="24"/>
          <w:lang w:eastAsia="pt-BR"/>
        </w:rPr>
        <w:t>os últimos 12 meses</w:t>
      </w:r>
    </w:p>
    <w:p w14:paraId="4FF59C8E" w14:textId="7B89E95E" w:rsidR="000E00F5" w:rsidRPr="003C75C6" w:rsidRDefault="003751EF" w:rsidP="003C655F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eastAsia="pt-BR"/>
        </w:rPr>
      </w:pPr>
      <w:r w:rsidRPr="00743D01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INATIVO</w:t>
      </w:r>
      <w:r w:rsidRPr="00743D01">
        <w:rPr>
          <w:rFonts w:ascii="Times New Roman" w:eastAsia="Times New Roman" w:hAnsi="Times New Roman"/>
          <w:sz w:val="24"/>
          <w:szCs w:val="24"/>
          <w:lang w:eastAsia="pt-BR"/>
        </w:rPr>
        <w:t xml:space="preserve"> → se não </w:t>
      </w:r>
      <w:r w:rsidR="00743D01" w:rsidRPr="00743D01">
        <w:rPr>
          <w:rFonts w:ascii="Times New Roman" w:eastAsia="Times New Roman" w:hAnsi="Times New Roman"/>
          <w:sz w:val="24"/>
          <w:szCs w:val="24"/>
          <w:lang w:eastAsia="pt-BR"/>
        </w:rPr>
        <w:t xml:space="preserve">tem faturas neste </w:t>
      </w:r>
      <w:r w:rsidR="00743D01">
        <w:rPr>
          <w:rFonts w:ascii="Times New Roman" w:eastAsia="Times New Roman" w:hAnsi="Times New Roman"/>
          <w:sz w:val="24"/>
          <w:szCs w:val="24"/>
          <w:lang w:eastAsia="pt-BR"/>
        </w:rPr>
        <w:t>período</w:t>
      </w:r>
    </w:p>
    <w:p w14:paraId="74CAC05E" w14:textId="593E557E" w:rsidR="003C75C6" w:rsidRDefault="003C75C6" w:rsidP="003C75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b/>
          <w:bCs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Obs</w:t>
      </w:r>
      <w:proofErr w:type="spellEnd"/>
      <w:r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: considere a data de vencimento</w:t>
      </w:r>
    </w:p>
    <w:p w14:paraId="75A60611" w14:textId="5510F6BC" w:rsidR="003C75C6" w:rsidRPr="003C75C6" w:rsidRDefault="003C75C6" w:rsidP="003C75C6">
      <w:pPr>
        <w:pStyle w:val="NormalWeb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3)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Considerando </w:t>
      </w:r>
      <w:proofErr w:type="gramStart"/>
      <w:r>
        <w:rPr>
          <w:rFonts w:ascii="Times New Roman" w:eastAsia="Times New Roman" w:hAnsi="Times New Roman"/>
          <w:sz w:val="24"/>
          <w:szCs w:val="24"/>
          <w:lang w:eastAsia="pt-BR"/>
        </w:rPr>
        <w:t>o contas</w:t>
      </w:r>
      <w:proofErr w:type="gramEnd"/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 a pagar, liste</w:t>
      </w:r>
      <w:r w:rsidRPr="003C75C6">
        <w:rPr>
          <w:rFonts w:ascii="Times New Roman" w:eastAsia="Times New Roman" w:hAnsi="Times New Roman"/>
          <w:sz w:val="24"/>
          <w:szCs w:val="24"/>
          <w:lang w:eastAsia="pt-BR"/>
        </w:rPr>
        <w:t xml:space="preserve"> todas as empresas mostrando:</w:t>
      </w:r>
    </w:p>
    <w:p w14:paraId="7D43ACF6" w14:textId="77777777" w:rsidR="003C75C6" w:rsidRPr="003C75C6" w:rsidRDefault="003C75C6" w:rsidP="003C75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3C75C6">
        <w:rPr>
          <w:rFonts w:ascii="Times New Roman" w:eastAsia="Times New Roman" w:hAnsi="Times New Roman"/>
          <w:sz w:val="24"/>
          <w:szCs w:val="24"/>
          <w:lang w:eastAsia="pt-BR"/>
        </w:rPr>
        <w:t>razão social</w:t>
      </w:r>
    </w:p>
    <w:p w14:paraId="284F6410" w14:textId="03E20EBD" w:rsidR="003C75C6" w:rsidRPr="003C75C6" w:rsidRDefault="003C75C6" w:rsidP="003C75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3C75C6">
        <w:rPr>
          <w:rFonts w:ascii="Times New Roman" w:eastAsia="Times New Roman" w:hAnsi="Times New Roman"/>
          <w:sz w:val="24"/>
          <w:szCs w:val="24"/>
          <w:lang w:eastAsia="pt-BR"/>
        </w:rPr>
        <w:t xml:space="preserve">valor total em aberto </w:t>
      </w:r>
    </w:p>
    <w:p w14:paraId="050C51BC" w14:textId="638D06CD" w:rsidR="003C75C6" w:rsidRDefault="003C75C6" w:rsidP="003C75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valor total já pago </w:t>
      </w:r>
    </w:p>
    <w:p w14:paraId="5FB73F2D" w14:textId="6197C47F" w:rsidR="003C75C6" w:rsidRPr="003C75C6" w:rsidRDefault="003C75C6" w:rsidP="003C75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t>Saldo a pagar</w:t>
      </w:r>
    </w:p>
    <w:p w14:paraId="15FD8A40" w14:textId="6BA6539D" w:rsidR="003C75C6" w:rsidRPr="005A4142" w:rsidRDefault="003C75C6" w:rsidP="005A4142">
      <w:pPr>
        <w:pStyle w:val="NormalWeb"/>
        <w:rPr>
          <w:rFonts w:ascii="Courier New" w:eastAsia="Times New Roman" w:hAnsi="Courier New" w:cs="Courier New"/>
          <w:lang w:eastAsia="pt-BR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4) </w:t>
      </w:r>
      <w:r w:rsidRPr="003C75C6">
        <w:rPr>
          <w:rFonts w:ascii="Times New Roman" w:eastAsia="Times New Roman" w:hAnsi="Times New Roman"/>
          <w:sz w:val="24"/>
          <w:szCs w:val="24"/>
          <w:lang w:eastAsia="pt-BR"/>
        </w:rPr>
        <w:t xml:space="preserve">Atualize o telefone das empresas que possuem telefone </w:t>
      </w:r>
      <w:r w:rsidRPr="003C75C6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NULL</w:t>
      </w:r>
      <w:r w:rsidRPr="003C75C6">
        <w:rPr>
          <w:rFonts w:ascii="Times New Roman" w:eastAsia="Times New Roman" w:hAnsi="Times New Roman"/>
          <w:sz w:val="24"/>
          <w:szCs w:val="24"/>
          <w:lang w:eastAsia="pt-BR"/>
        </w:rPr>
        <w:t xml:space="preserve">,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>para “</w:t>
      </w:r>
      <w:r w:rsidRPr="003C75C6">
        <w:rPr>
          <w:rFonts w:ascii="Courier New" w:eastAsia="Times New Roman" w:hAnsi="Courier New" w:cs="Courier New"/>
          <w:lang w:eastAsia="pt-BR"/>
        </w:rPr>
        <w:t>NAO INFORMADO</w:t>
      </w:r>
      <w:r>
        <w:rPr>
          <w:rFonts w:ascii="Courier New" w:eastAsia="Times New Roman" w:hAnsi="Courier New" w:cs="Courier New"/>
          <w:lang w:eastAsia="pt-BR"/>
        </w:rPr>
        <w:t xml:space="preserve">”, </w:t>
      </w:r>
      <w:r w:rsidRPr="003C75C6">
        <w:rPr>
          <w:rFonts w:ascii="Times New Roman" w:eastAsia="Times New Roman" w:hAnsi="Times New Roman"/>
          <w:lang w:eastAsia="pt-BR"/>
        </w:rPr>
        <w:t>poré</w:t>
      </w:r>
      <w:r w:rsidR="005A4142">
        <w:rPr>
          <w:rFonts w:ascii="Times New Roman" w:eastAsia="Times New Roman" w:hAnsi="Times New Roman"/>
          <w:lang w:eastAsia="pt-BR"/>
        </w:rPr>
        <w:t>m, s</w:t>
      </w:r>
      <w:r w:rsidRPr="003C75C6">
        <w:rPr>
          <w:rFonts w:ascii="Times New Roman" w:eastAsia="Times New Roman" w:hAnsi="Times New Roman"/>
          <w:sz w:val="24"/>
          <w:szCs w:val="24"/>
          <w:lang w:eastAsia="pt-BR"/>
        </w:rPr>
        <w:t xml:space="preserve">omente para empresas que </w:t>
      </w:r>
      <w:r w:rsidRPr="003C75C6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possuem </w:t>
      </w:r>
      <w:r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alguma fatura no </w:t>
      </w:r>
      <w:r w:rsidRPr="003C75C6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contas a receber </w:t>
      </w:r>
    </w:p>
    <w:p w14:paraId="3A21DC00" w14:textId="75700A62" w:rsidR="003C75C6" w:rsidRDefault="003C75C6" w:rsidP="00275954">
      <w:pPr>
        <w:pStyle w:val="NormalWeb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5) </w:t>
      </w:r>
      <w:r w:rsidRPr="003C75C6">
        <w:rPr>
          <w:rFonts w:ascii="Times New Roman" w:eastAsia="Times New Roman" w:hAnsi="Times New Roman"/>
          <w:sz w:val="24"/>
          <w:szCs w:val="24"/>
          <w:lang w:eastAsia="pt-BR"/>
        </w:rPr>
        <w:t>Liste o</w:t>
      </w:r>
      <w:r w:rsidR="00275954">
        <w:rPr>
          <w:rFonts w:ascii="Times New Roman" w:eastAsia="Times New Roman" w:hAnsi="Times New Roman"/>
          <w:sz w:val="24"/>
          <w:szCs w:val="24"/>
          <w:lang w:eastAsia="pt-BR"/>
        </w:rPr>
        <w:t>s</w:t>
      </w:r>
      <w:r w:rsidRPr="003C75C6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r w:rsidR="00275954">
        <w:rPr>
          <w:rFonts w:ascii="Times New Roman" w:eastAsia="Times New Roman" w:hAnsi="Times New Roman"/>
          <w:sz w:val="24"/>
          <w:szCs w:val="24"/>
          <w:lang w:eastAsia="pt-BR"/>
        </w:rPr>
        <w:t xml:space="preserve"> 3 </w:t>
      </w:r>
      <w:r w:rsidRPr="003C75C6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estado</w:t>
      </w:r>
      <w:r w:rsidR="00275954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s</w:t>
      </w:r>
      <w:r w:rsidRPr="003C75C6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 (UF)</w:t>
      </w:r>
      <w:r w:rsidRPr="003C75C6">
        <w:rPr>
          <w:rFonts w:ascii="Times New Roman" w:eastAsia="Times New Roman" w:hAnsi="Times New Roman"/>
          <w:sz w:val="24"/>
          <w:szCs w:val="24"/>
          <w:lang w:eastAsia="pt-BR"/>
        </w:rPr>
        <w:t xml:space="preserve"> que possu</w:t>
      </w:r>
      <w:r w:rsidR="00275954">
        <w:rPr>
          <w:rFonts w:ascii="Times New Roman" w:eastAsia="Times New Roman" w:hAnsi="Times New Roman"/>
          <w:sz w:val="24"/>
          <w:szCs w:val="24"/>
          <w:lang w:eastAsia="pt-BR"/>
        </w:rPr>
        <w:t>em</w:t>
      </w:r>
      <w:r w:rsidRPr="003C75C6">
        <w:rPr>
          <w:rFonts w:ascii="Times New Roman" w:eastAsia="Times New Roman" w:hAnsi="Times New Roman"/>
          <w:sz w:val="24"/>
          <w:szCs w:val="24"/>
          <w:lang w:eastAsia="pt-BR"/>
        </w:rPr>
        <w:t xml:space="preserve"> o maior valor total em contas a </w:t>
      </w:r>
      <w:r w:rsidR="00275954">
        <w:rPr>
          <w:rFonts w:ascii="Times New Roman" w:eastAsia="Times New Roman" w:hAnsi="Times New Roman"/>
          <w:sz w:val="24"/>
          <w:szCs w:val="24"/>
          <w:lang w:eastAsia="pt-BR"/>
        </w:rPr>
        <w:t>PAGAR</w:t>
      </w:r>
      <w:r w:rsidRPr="003C75C6">
        <w:rPr>
          <w:rFonts w:ascii="Times New Roman" w:eastAsia="Times New Roman" w:hAnsi="Times New Roman"/>
          <w:sz w:val="24"/>
          <w:szCs w:val="24"/>
          <w:lang w:eastAsia="pt-BR"/>
        </w:rPr>
        <w:t>.</w:t>
      </w:r>
      <w:r w:rsidR="00275954">
        <w:rPr>
          <w:rFonts w:ascii="Times New Roman" w:eastAsia="Times New Roman" w:hAnsi="Times New Roman"/>
          <w:sz w:val="24"/>
          <w:szCs w:val="24"/>
          <w:lang w:eastAsia="pt-BR"/>
        </w:rPr>
        <w:t xml:space="preserve"> Liste o estado e também o valor de cada estado.</w:t>
      </w:r>
    </w:p>
    <w:p w14:paraId="3B15EEDA" w14:textId="0B69AF53" w:rsidR="00275954" w:rsidRPr="00275954" w:rsidRDefault="00275954" w:rsidP="00275954">
      <w:pPr>
        <w:pStyle w:val="NormalWeb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6) </w:t>
      </w:r>
      <w:r w:rsidRPr="00275954">
        <w:rPr>
          <w:rFonts w:ascii="Times New Roman" w:eastAsia="Times New Roman" w:hAnsi="Times New Roman"/>
          <w:sz w:val="24"/>
          <w:szCs w:val="24"/>
          <w:lang w:eastAsia="pt-BR"/>
        </w:rPr>
        <w:t xml:space="preserve">Liste as empresas que possuem contas a </w:t>
      </w:r>
      <w:r w:rsidR="00213D9E">
        <w:rPr>
          <w:rFonts w:ascii="Times New Roman" w:eastAsia="Times New Roman" w:hAnsi="Times New Roman"/>
          <w:sz w:val="24"/>
          <w:szCs w:val="24"/>
          <w:lang w:eastAsia="pt-BR"/>
        </w:rPr>
        <w:t>PAGAR</w:t>
      </w:r>
      <w:r w:rsidRPr="00275954">
        <w:rPr>
          <w:rFonts w:ascii="Times New Roman" w:eastAsia="Times New Roman" w:hAnsi="Times New Roman"/>
          <w:sz w:val="24"/>
          <w:szCs w:val="24"/>
          <w:lang w:eastAsia="pt-BR"/>
        </w:rPr>
        <w:t xml:space="preserve"> que irão vencer </w:t>
      </w:r>
      <w:r w:rsidRPr="00275954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nos próximos 30 dias</w:t>
      </w:r>
      <w:r w:rsidRPr="00275954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53790719" w14:textId="77777777" w:rsidR="00275954" w:rsidRPr="00275954" w:rsidRDefault="00275954" w:rsidP="0027595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275954">
        <w:rPr>
          <w:rFonts w:ascii="Times New Roman" w:eastAsia="Times New Roman" w:hAnsi="Times New Roman"/>
          <w:sz w:val="24"/>
          <w:szCs w:val="24"/>
          <w:lang w:eastAsia="pt-BR"/>
        </w:rPr>
        <w:t>Mostrar:</w:t>
      </w:r>
    </w:p>
    <w:p w14:paraId="6512251E" w14:textId="77777777" w:rsidR="00275954" w:rsidRPr="00275954" w:rsidRDefault="00275954" w:rsidP="002759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275954">
        <w:rPr>
          <w:rFonts w:ascii="Times New Roman" w:eastAsia="Times New Roman" w:hAnsi="Times New Roman"/>
          <w:sz w:val="24"/>
          <w:szCs w:val="24"/>
          <w:lang w:eastAsia="pt-BR"/>
        </w:rPr>
        <w:t>empresa</w:t>
      </w:r>
    </w:p>
    <w:p w14:paraId="0426E457" w14:textId="77777777" w:rsidR="00275954" w:rsidRPr="00275954" w:rsidRDefault="00275954" w:rsidP="002759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275954">
        <w:rPr>
          <w:rFonts w:ascii="Times New Roman" w:eastAsia="Times New Roman" w:hAnsi="Times New Roman"/>
          <w:sz w:val="24"/>
          <w:szCs w:val="24"/>
          <w:lang w:eastAsia="pt-BR"/>
        </w:rPr>
        <w:t>data de vencimento</w:t>
      </w:r>
    </w:p>
    <w:p w14:paraId="63129B6B" w14:textId="77777777" w:rsidR="00275954" w:rsidRPr="00275954" w:rsidRDefault="00275954" w:rsidP="002759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275954">
        <w:rPr>
          <w:rFonts w:ascii="Times New Roman" w:eastAsia="Times New Roman" w:hAnsi="Times New Roman"/>
          <w:sz w:val="24"/>
          <w:szCs w:val="24"/>
          <w:lang w:eastAsia="pt-BR"/>
        </w:rPr>
        <w:t>valor</w:t>
      </w:r>
    </w:p>
    <w:p w14:paraId="5BE15274" w14:textId="19C766ED" w:rsidR="00275954" w:rsidRDefault="00275954" w:rsidP="0027595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275954">
        <w:rPr>
          <w:rFonts w:ascii="Times New Roman" w:eastAsia="Times New Roman" w:hAnsi="Times New Roman"/>
          <w:sz w:val="24"/>
          <w:szCs w:val="24"/>
          <w:lang w:eastAsia="pt-BR"/>
        </w:rPr>
        <w:t>classificação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 (*)</w:t>
      </w:r>
    </w:p>
    <w:p w14:paraId="11C44979" w14:textId="3052617B" w:rsidR="00275954" w:rsidRDefault="00275954" w:rsidP="002759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t>(*) classificação : Valores &gt;= 10000 = ‘Alto valor - prioridade’</w:t>
      </w:r>
    </w:p>
    <w:p w14:paraId="5C3E94F7" w14:textId="2B195154" w:rsidR="00275954" w:rsidRDefault="00275954" w:rsidP="00275954">
      <w:pPr>
        <w:spacing w:before="100" w:beforeAutospacing="1" w:after="100" w:afterAutospacing="1" w:line="240" w:lineRule="auto"/>
        <w:ind w:left="2136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     Valores &lt; 10000 = ‘Baixo valor’</w:t>
      </w:r>
    </w:p>
    <w:p w14:paraId="36A46835" w14:textId="77777777" w:rsidR="00275954" w:rsidRPr="00421AD2" w:rsidRDefault="00275954" w:rsidP="002759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lang w:eastAsia="pt-BR"/>
        </w:rPr>
      </w:pPr>
    </w:p>
    <w:p w14:paraId="56803594" w14:textId="345FFB8B" w:rsidR="005A4142" w:rsidRPr="00421AD2" w:rsidRDefault="005A4142" w:rsidP="005A4142">
      <w:pPr>
        <w:pStyle w:val="NormalWeb"/>
        <w:rPr>
          <w:rFonts w:ascii="Times New Roman" w:eastAsia="Times New Roman" w:hAnsi="Times New Roman"/>
          <w:sz w:val="22"/>
          <w:szCs w:val="22"/>
          <w:lang w:eastAsia="pt-BR"/>
        </w:rPr>
      </w:pPr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t>7) Analise as afirmações:</w:t>
      </w:r>
    </w:p>
    <w:p w14:paraId="3A4A07ED" w14:textId="2FA48B49" w:rsidR="005A4142" w:rsidRPr="00421AD2" w:rsidRDefault="005A4142" w:rsidP="005A4142">
      <w:pPr>
        <w:pStyle w:val="NormalWeb"/>
        <w:rPr>
          <w:rFonts w:ascii="Times New Roman" w:eastAsia="Times New Roman" w:hAnsi="Times New Roman"/>
          <w:sz w:val="22"/>
          <w:szCs w:val="22"/>
          <w:lang w:eastAsia="pt-BR"/>
        </w:rPr>
      </w:pPr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t xml:space="preserve"> I. O backup FULL copia todos os dados do banco no momento da execução.</w:t>
      </w:r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br/>
        <w:t xml:space="preserve">II. O backup diferencial </w:t>
      </w:r>
      <w:proofErr w:type="spellStart"/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t>copia</w:t>
      </w:r>
      <w:proofErr w:type="spellEnd"/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t xml:space="preserve"> alterações desde o último backup FULL.</w:t>
      </w:r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br/>
        <w:t>III. O SQL Server possui um comando nativo chamado INCREMENTAL BACKUP.</w:t>
      </w:r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br/>
        <w:t>IV. O backup de log permite recuperação até um ponto específico no tempo.</w:t>
      </w:r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br/>
        <w:t>V. O backup diferencial pode ser restaurado sem restaurar o backup FULL.</w:t>
      </w:r>
    </w:p>
    <w:p w14:paraId="451ED049" w14:textId="77777777" w:rsidR="005A4142" w:rsidRPr="005A4142" w:rsidRDefault="005A4142" w:rsidP="005A41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5A4142">
        <w:rPr>
          <w:rFonts w:ascii="Times New Roman" w:eastAsia="Times New Roman" w:hAnsi="Times New Roman"/>
          <w:lang w:eastAsia="pt-BR"/>
        </w:rPr>
        <w:t>Assinale a alternativa correta.</w:t>
      </w:r>
    </w:p>
    <w:p w14:paraId="4A295B68" w14:textId="6141C6EE" w:rsidR="005A4142" w:rsidRPr="00421AD2" w:rsidRDefault="005A4142" w:rsidP="005A41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5A4142">
        <w:rPr>
          <w:rFonts w:ascii="Times New Roman" w:eastAsia="Times New Roman" w:hAnsi="Times New Roman"/>
          <w:lang w:eastAsia="pt-BR"/>
        </w:rPr>
        <w:t>A) Apenas I, II e IV estão corretas</w:t>
      </w:r>
      <w:r w:rsidRPr="005A4142">
        <w:rPr>
          <w:rFonts w:ascii="Times New Roman" w:eastAsia="Times New Roman" w:hAnsi="Times New Roman"/>
          <w:lang w:eastAsia="pt-BR"/>
        </w:rPr>
        <w:br/>
        <w:t>B) Apenas I, III e V estão corretas</w:t>
      </w:r>
      <w:r w:rsidRPr="005A4142">
        <w:rPr>
          <w:rFonts w:ascii="Times New Roman" w:eastAsia="Times New Roman" w:hAnsi="Times New Roman"/>
          <w:lang w:eastAsia="pt-BR"/>
        </w:rPr>
        <w:br/>
        <w:t>C) Apenas II, III e IV estão corretas</w:t>
      </w:r>
      <w:r w:rsidRPr="005A4142">
        <w:rPr>
          <w:rFonts w:ascii="Times New Roman" w:eastAsia="Times New Roman" w:hAnsi="Times New Roman"/>
          <w:lang w:eastAsia="pt-BR"/>
        </w:rPr>
        <w:br/>
        <w:t>D) Apenas I, II, IV e V estão corretas</w:t>
      </w:r>
      <w:r w:rsidRPr="005A4142">
        <w:rPr>
          <w:rFonts w:ascii="Times New Roman" w:eastAsia="Times New Roman" w:hAnsi="Times New Roman"/>
          <w:lang w:eastAsia="pt-BR"/>
        </w:rPr>
        <w:br/>
        <w:t>E) Apenas I, III e IV estão corretas</w:t>
      </w:r>
    </w:p>
    <w:p w14:paraId="33798495" w14:textId="4C2779CD" w:rsidR="005A4142" w:rsidRPr="00421AD2" w:rsidRDefault="005A4142" w:rsidP="005A41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</w:p>
    <w:p w14:paraId="2F8FF65A" w14:textId="77777777" w:rsidR="005A4142" w:rsidRPr="00421AD2" w:rsidRDefault="005A4142" w:rsidP="005A4142">
      <w:pPr>
        <w:pStyle w:val="NormalWeb"/>
        <w:rPr>
          <w:rFonts w:ascii="Times New Roman" w:eastAsia="Times New Roman" w:hAnsi="Times New Roman"/>
          <w:sz w:val="22"/>
          <w:szCs w:val="22"/>
          <w:lang w:eastAsia="pt-BR"/>
        </w:rPr>
      </w:pPr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t xml:space="preserve">8) </w:t>
      </w:r>
    </w:p>
    <w:p w14:paraId="61B7B8B0" w14:textId="66E975FF" w:rsidR="005A4142" w:rsidRPr="00421AD2" w:rsidRDefault="005A4142" w:rsidP="005A4142">
      <w:pPr>
        <w:pStyle w:val="NormalWeb"/>
        <w:rPr>
          <w:rFonts w:ascii="Times New Roman" w:eastAsia="Times New Roman" w:hAnsi="Times New Roman"/>
          <w:sz w:val="22"/>
          <w:szCs w:val="22"/>
          <w:lang w:eastAsia="pt-BR"/>
        </w:rPr>
      </w:pPr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t>I. Tabelas temporárias locais começam com #.</w:t>
      </w:r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br/>
        <w:t>II. Tabelas temporárias globais começam com ##.</w:t>
      </w:r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br/>
        <w:t xml:space="preserve">III. Tabelas temporárias são armazenadas no banco </w:t>
      </w:r>
      <w:proofErr w:type="spellStart"/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t>tempdb</w:t>
      </w:r>
      <w:proofErr w:type="spellEnd"/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t>.</w:t>
      </w:r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br/>
        <w:t>IV. Tabelas temporárias locais podem ser acessadas por qualquer conexão ativa.</w:t>
      </w:r>
      <w:r w:rsidRPr="00421AD2">
        <w:rPr>
          <w:rFonts w:ascii="Times New Roman" w:eastAsia="Times New Roman" w:hAnsi="Times New Roman"/>
          <w:sz w:val="22"/>
          <w:szCs w:val="22"/>
          <w:lang w:eastAsia="pt-BR"/>
        </w:rPr>
        <w:br/>
        <w:t>V. Tabelas temporárias não podem ser utilizadas em JOIN.</w:t>
      </w:r>
    </w:p>
    <w:p w14:paraId="6035299A" w14:textId="4CDEDA52" w:rsidR="005A4142" w:rsidRPr="00421AD2" w:rsidRDefault="005A4142" w:rsidP="005A41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5A4142">
        <w:rPr>
          <w:rFonts w:ascii="Times New Roman" w:eastAsia="Times New Roman" w:hAnsi="Times New Roman"/>
          <w:lang w:eastAsia="pt-BR"/>
        </w:rPr>
        <w:t>A) Apenas I, II e III estão corretas</w:t>
      </w:r>
      <w:r w:rsidRPr="005A4142">
        <w:rPr>
          <w:rFonts w:ascii="Times New Roman" w:eastAsia="Times New Roman" w:hAnsi="Times New Roman"/>
          <w:lang w:eastAsia="pt-BR"/>
        </w:rPr>
        <w:br/>
        <w:t>B) Apenas I, II</w:t>
      </w:r>
      <w:r w:rsidR="00421AD2" w:rsidRPr="00421AD2">
        <w:rPr>
          <w:rFonts w:ascii="Times New Roman" w:eastAsia="Times New Roman" w:hAnsi="Times New Roman"/>
          <w:lang w:eastAsia="pt-BR"/>
        </w:rPr>
        <w:t xml:space="preserve"> e</w:t>
      </w:r>
      <w:r w:rsidRPr="005A4142">
        <w:rPr>
          <w:rFonts w:ascii="Times New Roman" w:eastAsia="Times New Roman" w:hAnsi="Times New Roman"/>
          <w:lang w:eastAsia="pt-BR"/>
        </w:rPr>
        <w:t xml:space="preserve"> V estão corretas</w:t>
      </w:r>
      <w:r w:rsidRPr="005A4142">
        <w:rPr>
          <w:rFonts w:ascii="Times New Roman" w:eastAsia="Times New Roman" w:hAnsi="Times New Roman"/>
          <w:lang w:eastAsia="pt-BR"/>
        </w:rPr>
        <w:br/>
        <w:t>C) Apenas II, III e IV estão corretas</w:t>
      </w:r>
      <w:r w:rsidRPr="005A4142">
        <w:rPr>
          <w:rFonts w:ascii="Times New Roman" w:eastAsia="Times New Roman" w:hAnsi="Times New Roman"/>
          <w:lang w:eastAsia="pt-BR"/>
        </w:rPr>
        <w:br/>
        <w:t>D) Apenas I,  IV e V estão corretas</w:t>
      </w:r>
      <w:r w:rsidRPr="005A4142">
        <w:rPr>
          <w:rFonts w:ascii="Times New Roman" w:eastAsia="Times New Roman" w:hAnsi="Times New Roman"/>
          <w:lang w:eastAsia="pt-BR"/>
        </w:rPr>
        <w:br/>
        <w:t xml:space="preserve">E) Apenas </w:t>
      </w:r>
      <w:r w:rsidR="00421AD2" w:rsidRPr="00421AD2">
        <w:rPr>
          <w:rFonts w:ascii="Times New Roman" w:eastAsia="Times New Roman" w:hAnsi="Times New Roman"/>
          <w:lang w:eastAsia="pt-BR"/>
        </w:rPr>
        <w:t xml:space="preserve">I, </w:t>
      </w:r>
      <w:r w:rsidRPr="005A4142">
        <w:rPr>
          <w:rFonts w:ascii="Times New Roman" w:eastAsia="Times New Roman" w:hAnsi="Times New Roman"/>
          <w:lang w:eastAsia="pt-BR"/>
        </w:rPr>
        <w:t>II</w:t>
      </w:r>
      <w:r w:rsidR="00421AD2" w:rsidRPr="00421AD2">
        <w:rPr>
          <w:rFonts w:ascii="Times New Roman" w:eastAsia="Times New Roman" w:hAnsi="Times New Roman"/>
          <w:lang w:eastAsia="pt-BR"/>
        </w:rPr>
        <w:t xml:space="preserve"> e</w:t>
      </w:r>
      <w:r w:rsidRPr="005A4142">
        <w:rPr>
          <w:rFonts w:ascii="Times New Roman" w:eastAsia="Times New Roman" w:hAnsi="Times New Roman"/>
          <w:lang w:eastAsia="pt-BR"/>
        </w:rPr>
        <w:t xml:space="preserve"> IV estão corretas</w:t>
      </w:r>
    </w:p>
    <w:p w14:paraId="386953D1" w14:textId="7B168860" w:rsidR="00421AD2" w:rsidRPr="00421AD2" w:rsidRDefault="00421AD2" w:rsidP="005A414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21AD2">
        <w:rPr>
          <w:rFonts w:ascii="Times New Roman" w:eastAsia="Times New Roman" w:hAnsi="Times New Roman"/>
          <w:lang w:eastAsia="pt-BR"/>
        </w:rPr>
        <w:t>9)</w:t>
      </w:r>
    </w:p>
    <w:p w14:paraId="280110F8" w14:textId="36BC46B1" w:rsidR="00421AD2" w:rsidRPr="00421AD2" w:rsidRDefault="00421AD2" w:rsidP="00421AD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21AD2">
        <w:rPr>
          <w:rFonts w:ascii="Times New Roman" w:eastAsia="Times New Roman" w:hAnsi="Times New Roman"/>
          <w:lang w:eastAsia="pt-BR"/>
        </w:rPr>
        <w:t xml:space="preserve">I. ALTER TABLE ADD </w:t>
      </w:r>
      <w:r>
        <w:rPr>
          <w:rFonts w:ascii="Times New Roman" w:eastAsia="Times New Roman" w:hAnsi="Times New Roman"/>
          <w:lang w:eastAsia="pt-BR"/>
        </w:rPr>
        <w:t xml:space="preserve">COLUMN </w:t>
      </w:r>
      <w:r w:rsidRPr="00421AD2">
        <w:rPr>
          <w:rFonts w:ascii="Times New Roman" w:eastAsia="Times New Roman" w:hAnsi="Times New Roman"/>
          <w:lang w:eastAsia="pt-BR"/>
        </w:rPr>
        <w:t>permite adicionar novas colunas.</w:t>
      </w:r>
      <w:r w:rsidRPr="00421AD2">
        <w:rPr>
          <w:rFonts w:ascii="Times New Roman" w:eastAsia="Times New Roman" w:hAnsi="Times New Roman"/>
          <w:lang w:eastAsia="pt-BR"/>
        </w:rPr>
        <w:br/>
        <w:t>II. ALTER TABLE DROP COLUMN remove colunas da tabela.</w:t>
      </w:r>
      <w:r w:rsidRPr="00421AD2">
        <w:rPr>
          <w:rFonts w:ascii="Times New Roman" w:eastAsia="Times New Roman" w:hAnsi="Times New Roman"/>
          <w:lang w:eastAsia="pt-BR"/>
        </w:rPr>
        <w:br/>
        <w:t>III. ALTER TABLE pode ser utilizado para inserir registros.</w:t>
      </w:r>
      <w:r w:rsidRPr="00421AD2">
        <w:rPr>
          <w:rFonts w:ascii="Times New Roman" w:eastAsia="Times New Roman" w:hAnsi="Times New Roman"/>
          <w:lang w:eastAsia="pt-BR"/>
        </w:rPr>
        <w:br/>
        <w:t xml:space="preserve">IV. ALTER TABLE pode ser utilizado para adicionar restrições </w:t>
      </w:r>
      <w:r>
        <w:rPr>
          <w:rFonts w:ascii="Times New Roman" w:eastAsia="Times New Roman" w:hAnsi="Times New Roman"/>
          <w:lang w:eastAsia="pt-BR"/>
        </w:rPr>
        <w:t xml:space="preserve">e chaves </w:t>
      </w:r>
      <w:r w:rsidRPr="00421AD2">
        <w:rPr>
          <w:rFonts w:ascii="Times New Roman" w:eastAsia="Times New Roman" w:hAnsi="Times New Roman"/>
          <w:lang w:eastAsia="pt-BR"/>
        </w:rPr>
        <w:t>(CONSTRAINT).</w:t>
      </w:r>
      <w:r w:rsidRPr="00421AD2">
        <w:rPr>
          <w:rFonts w:ascii="Times New Roman" w:eastAsia="Times New Roman" w:hAnsi="Times New Roman"/>
          <w:lang w:eastAsia="pt-BR"/>
        </w:rPr>
        <w:br/>
        <w:t>V. ALTER TABLE é um comando DDL.</w:t>
      </w:r>
    </w:p>
    <w:p w14:paraId="4BF4AFBE" w14:textId="0AF1DE0C" w:rsidR="00421AD2" w:rsidRPr="00421AD2" w:rsidRDefault="00421AD2" w:rsidP="00421AD2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eastAsia="pt-BR"/>
        </w:rPr>
      </w:pPr>
      <w:r w:rsidRPr="00421AD2">
        <w:rPr>
          <w:rFonts w:ascii="Times New Roman" w:eastAsia="Times New Roman" w:hAnsi="Times New Roman"/>
          <w:lang w:eastAsia="pt-BR"/>
        </w:rPr>
        <w:t>A) Apenas I, II e III estão corretas</w:t>
      </w:r>
      <w:r w:rsidRPr="00421AD2">
        <w:rPr>
          <w:rFonts w:ascii="Times New Roman" w:eastAsia="Times New Roman" w:hAnsi="Times New Roman"/>
          <w:lang w:eastAsia="pt-BR"/>
        </w:rPr>
        <w:br/>
        <w:t>B) Apenas II, III e IV estão corretas</w:t>
      </w:r>
      <w:r w:rsidRPr="00421AD2">
        <w:rPr>
          <w:rFonts w:ascii="Times New Roman" w:eastAsia="Times New Roman" w:hAnsi="Times New Roman"/>
          <w:lang w:eastAsia="pt-BR"/>
        </w:rPr>
        <w:br/>
        <w:t>C) Apenas II, IV e V estão corretas</w:t>
      </w:r>
      <w:r w:rsidRPr="00421AD2">
        <w:rPr>
          <w:rFonts w:ascii="Times New Roman" w:eastAsia="Times New Roman" w:hAnsi="Times New Roman"/>
          <w:lang w:eastAsia="pt-BR"/>
        </w:rPr>
        <w:br/>
        <w:t>D) Apenas I, III e V estão corretas</w:t>
      </w:r>
      <w:r w:rsidRPr="00421AD2">
        <w:rPr>
          <w:rFonts w:ascii="Times New Roman" w:eastAsia="Times New Roman" w:hAnsi="Times New Roman"/>
          <w:lang w:eastAsia="pt-BR"/>
        </w:rPr>
        <w:br/>
        <w:t>E) Apenas</w:t>
      </w:r>
      <w:r>
        <w:rPr>
          <w:rFonts w:ascii="Times New Roman" w:eastAsia="Times New Roman" w:hAnsi="Times New Roman"/>
          <w:lang w:eastAsia="pt-BR"/>
        </w:rPr>
        <w:t xml:space="preserve"> I</w:t>
      </w:r>
      <w:r w:rsidRPr="00421AD2">
        <w:rPr>
          <w:rFonts w:ascii="Times New Roman" w:eastAsia="Times New Roman" w:hAnsi="Times New Roman"/>
          <w:lang w:eastAsia="pt-BR"/>
        </w:rPr>
        <w:t xml:space="preserve"> e V estão corretas</w:t>
      </w:r>
    </w:p>
    <w:p w14:paraId="3BD486AA" w14:textId="77777777" w:rsidR="00421AD2" w:rsidRDefault="00421AD2" w:rsidP="00421AD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F3A1AF9" w14:textId="77777777" w:rsidR="00421AD2" w:rsidRDefault="00421AD2" w:rsidP="00421AD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t>10)</w:t>
      </w:r>
    </w:p>
    <w:p w14:paraId="09A8AA11" w14:textId="77777777" w:rsidR="00611293" w:rsidRDefault="00421AD2" w:rsidP="006112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t xml:space="preserve">I. Uma sequência comum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para restaurar um banco de dados </w:t>
      </w: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t>é restaurar FULL, depois diferencial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 (se houver)</w:t>
      </w: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t xml:space="preserve">, depois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>os incrementais</w:t>
      </w: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t>.</w:t>
      </w: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br/>
      </w:r>
    </w:p>
    <w:p w14:paraId="50DF70FD" w14:textId="26FE6D02" w:rsidR="00611293" w:rsidRDefault="00421AD2" w:rsidP="006112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t xml:space="preserve">II. </w:t>
      </w: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t xml:space="preserve">Uma sequência comum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para restaurar um banco de dados </w:t>
      </w: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t xml:space="preserve">é restaurar FULL, depois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>os incrementais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 (se houver)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 e por último o diferencial.</w:t>
      </w: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br/>
      </w:r>
    </w:p>
    <w:p w14:paraId="13883FF3" w14:textId="1589571B" w:rsidR="00421AD2" w:rsidRDefault="00421AD2" w:rsidP="006112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t xml:space="preserve">III. O diferencial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>gera backups mais rápidos e menores que o incremental</w:t>
      </w:r>
    </w:p>
    <w:p w14:paraId="19A978BB" w14:textId="77777777" w:rsidR="00611293" w:rsidRDefault="00611293" w:rsidP="006112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37B6B2D" w14:textId="08E022F3" w:rsidR="00421AD2" w:rsidRDefault="00421AD2" w:rsidP="006112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t xml:space="preserve">IV. Um backup diferencial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>é aplicado sempre sobre um backup FULL</w:t>
      </w:r>
    </w:p>
    <w:p w14:paraId="450917BA" w14:textId="77777777" w:rsidR="00611293" w:rsidRDefault="00611293" w:rsidP="006112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0B020B9" w14:textId="493E75AD" w:rsidR="00421AD2" w:rsidRDefault="00421AD2" w:rsidP="006112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t xml:space="preserve">V.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Backup incremental pode ser aplicado sobre um backup full , sobre um backup </w:t>
      </w:r>
      <w:r w:rsidR="00611293">
        <w:rPr>
          <w:rFonts w:ascii="Times New Roman" w:eastAsia="Times New Roman" w:hAnsi="Times New Roman"/>
          <w:sz w:val="24"/>
          <w:szCs w:val="24"/>
          <w:lang w:eastAsia="pt-BR"/>
        </w:rPr>
        <w:t>diferencial</w:t>
      </w:r>
      <w:bookmarkStart w:id="0" w:name="_GoBack"/>
      <w:bookmarkEnd w:id="0"/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 e até sobre </w:t>
      </w:r>
      <w:r w:rsidR="00611293">
        <w:rPr>
          <w:rFonts w:ascii="Times New Roman" w:eastAsia="Times New Roman" w:hAnsi="Times New Roman"/>
          <w:sz w:val="24"/>
          <w:szCs w:val="24"/>
          <w:lang w:eastAsia="pt-BR"/>
        </w:rPr>
        <w:t>outro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 backup </w:t>
      </w:r>
      <w:r w:rsidR="00611293">
        <w:rPr>
          <w:rFonts w:ascii="Times New Roman" w:eastAsia="Times New Roman" w:hAnsi="Times New Roman"/>
          <w:sz w:val="24"/>
          <w:szCs w:val="24"/>
          <w:lang w:eastAsia="pt-BR"/>
        </w:rPr>
        <w:t>incremental</w:t>
      </w:r>
    </w:p>
    <w:p w14:paraId="4FB2733A" w14:textId="77777777" w:rsidR="00611293" w:rsidRPr="00421AD2" w:rsidRDefault="00611293" w:rsidP="006112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FE421AA" w14:textId="30E41459" w:rsidR="00421AD2" w:rsidRPr="00421AD2" w:rsidRDefault="00421AD2" w:rsidP="00421AD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t>A) somente I, II e IV estão corretas.</w:t>
      </w: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br/>
        <w:t>B) somente II, III  estão corretas.</w:t>
      </w: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br/>
        <w:t>C) somente II, III, IV e V estão corretas.</w:t>
      </w: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br/>
        <w:t>D) somente I, IV e V estão corretas.</w:t>
      </w:r>
      <w:r w:rsidRPr="00421AD2">
        <w:rPr>
          <w:rFonts w:ascii="Times New Roman" w:eastAsia="Times New Roman" w:hAnsi="Times New Roman"/>
          <w:sz w:val="24"/>
          <w:szCs w:val="24"/>
          <w:lang w:eastAsia="pt-BR"/>
        </w:rPr>
        <w:br/>
        <w:t>E) somente II, IV e V estão corretas.</w:t>
      </w:r>
    </w:p>
    <w:p w14:paraId="2A7ABCB1" w14:textId="77777777" w:rsidR="00421AD2" w:rsidRPr="005A4142" w:rsidRDefault="00421AD2" w:rsidP="005A414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178952D" w14:textId="505455AC" w:rsidR="005A4142" w:rsidRPr="005A4142" w:rsidRDefault="005A4142" w:rsidP="005A414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D57602E" w14:textId="38EA12CB" w:rsidR="00275954" w:rsidRDefault="00275954" w:rsidP="005A414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E47369B" w14:textId="77777777" w:rsidR="00275954" w:rsidRPr="00275954" w:rsidRDefault="00275954" w:rsidP="002759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64B35EE" w14:textId="65BAA33C" w:rsidR="00275954" w:rsidRDefault="00275954" w:rsidP="00275954">
      <w:pPr>
        <w:pStyle w:val="NormalWeb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5FBF624" w14:textId="77777777" w:rsidR="00275954" w:rsidRPr="003C75C6" w:rsidRDefault="00275954" w:rsidP="00275954">
      <w:pPr>
        <w:pStyle w:val="NormalWeb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762DA71" w14:textId="766D31BD" w:rsidR="003C75C6" w:rsidRDefault="003C75C6" w:rsidP="003C75C6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pt-BR"/>
        </w:rPr>
      </w:pPr>
    </w:p>
    <w:p w14:paraId="3B943BAF" w14:textId="77777777" w:rsidR="003C75C6" w:rsidRPr="00743D01" w:rsidRDefault="003C75C6" w:rsidP="003C75C6">
      <w:pPr>
        <w:spacing w:before="100" w:beforeAutospacing="1" w:after="100" w:afterAutospacing="1" w:line="240" w:lineRule="auto"/>
        <w:rPr>
          <w:lang w:eastAsia="pt-BR"/>
        </w:rPr>
      </w:pPr>
    </w:p>
    <w:p w14:paraId="52983159" w14:textId="77777777" w:rsidR="00743D01" w:rsidRDefault="00743D01" w:rsidP="00743D01">
      <w:pPr>
        <w:spacing w:before="100" w:beforeAutospacing="1" w:after="100" w:afterAutospacing="1" w:line="240" w:lineRule="auto"/>
        <w:ind w:left="720"/>
        <w:rPr>
          <w:lang w:eastAsia="pt-BR"/>
        </w:rPr>
      </w:pPr>
    </w:p>
    <w:p w14:paraId="17E0ABE5" w14:textId="77777777" w:rsidR="003751EF" w:rsidRPr="00DF3468" w:rsidRDefault="003751EF" w:rsidP="00DF3468">
      <w:pPr>
        <w:rPr>
          <w:lang w:eastAsia="pt-BR"/>
        </w:rPr>
      </w:pPr>
    </w:p>
    <w:sectPr w:rsidR="003751EF" w:rsidRPr="00DF3468" w:rsidSect="00F13B2B">
      <w:pgSz w:w="11906" w:h="16838"/>
      <w:pgMar w:top="567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5AE19F" w14:textId="77777777" w:rsidR="006C7908" w:rsidRDefault="006C7908" w:rsidP="00217BBB">
      <w:pPr>
        <w:spacing w:after="0" w:line="240" w:lineRule="auto"/>
      </w:pPr>
      <w:r>
        <w:separator/>
      </w:r>
    </w:p>
  </w:endnote>
  <w:endnote w:type="continuationSeparator" w:id="0">
    <w:p w14:paraId="5198AE45" w14:textId="77777777" w:rsidR="006C7908" w:rsidRDefault="006C7908" w:rsidP="00217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CFJO+Arial">
    <w:altName w:val="Arial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453D79" w14:textId="77777777" w:rsidR="006C7908" w:rsidRDefault="006C7908" w:rsidP="00217BBB">
      <w:pPr>
        <w:spacing w:after="0" w:line="240" w:lineRule="auto"/>
      </w:pPr>
      <w:r>
        <w:separator/>
      </w:r>
    </w:p>
  </w:footnote>
  <w:footnote w:type="continuationSeparator" w:id="0">
    <w:p w14:paraId="6E66A388" w14:textId="77777777" w:rsidR="006C7908" w:rsidRDefault="006C7908" w:rsidP="00217B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6BE4"/>
    <w:multiLevelType w:val="hybridMultilevel"/>
    <w:tmpl w:val="9F74A78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008D1"/>
    <w:multiLevelType w:val="hybridMultilevel"/>
    <w:tmpl w:val="BC8CD7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C7B25"/>
    <w:multiLevelType w:val="hybridMultilevel"/>
    <w:tmpl w:val="FFB4232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751E9"/>
    <w:multiLevelType w:val="multilevel"/>
    <w:tmpl w:val="476E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2308D"/>
    <w:multiLevelType w:val="hybridMultilevel"/>
    <w:tmpl w:val="E45E66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51469"/>
    <w:multiLevelType w:val="multilevel"/>
    <w:tmpl w:val="7AB6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723E6"/>
    <w:multiLevelType w:val="hybridMultilevel"/>
    <w:tmpl w:val="65A4A786"/>
    <w:lvl w:ilvl="0" w:tplc="92B21BD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24472CC"/>
    <w:multiLevelType w:val="hybridMultilevel"/>
    <w:tmpl w:val="89BC7B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319D3"/>
    <w:multiLevelType w:val="hybridMultilevel"/>
    <w:tmpl w:val="C49871F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5678D"/>
    <w:multiLevelType w:val="multilevel"/>
    <w:tmpl w:val="D91E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354334"/>
    <w:multiLevelType w:val="multilevel"/>
    <w:tmpl w:val="BA90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B1E42"/>
    <w:multiLevelType w:val="hybridMultilevel"/>
    <w:tmpl w:val="F7D8CFC4"/>
    <w:lvl w:ilvl="0" w:tplc="04160019">
      <w:start w:val="1"/>
      <w:numFmt w:val="lowerLetter"/>
      <w:lvlText w:val="%1."/>
      <w:lvlJc w:val="left"/>
      <w:pPr>
        <w:ind w:left="866" w:hanging="360"/>
      </w:pPr>
    </w:lvl>
    <w:lvl w:ilvl="1" w:tplc="04160019" w:tentative="1">
      <w:start w:val="1"/>
      <w:numFmt w:val="lowerLetter"/>
      <w:lvlText w:val="%2."/>
      <w:lvlJc w:val="left"/>
      <w:pPr>
        <w:ind w:left="1586" w:hanging="360"/>
      </w:pPr>
    </w:lvl>
    <w:lvl w:ilvl="2" w:tplc="0416001B" w:tentative="1">
      <w:start w:val="1"/>
      <w:numFmt w:val="lowerRoman"/>
      <w:lvlText w:val="%3."/>
      <w:lvlJc w:val="right"/>
      <w:pPr>
        <w:ind w:left="2306" w:hanging="180"/>
      </w:pPr>
    </w:lvl>
    <w:lvl w:ilvl="3" w:tplc="0416000F" w:tentative="1">
      <w:start w:val="1"/>
      <w:numFmt w:val="decimal"/>
      <w:lvlText w:val="%4."/>
      <w:lvlJc w:val="left"/>
      <w:pPr>
        <w:ind w:left="3026" w:hanging="360"/>
      </w:pPr>
    </w:lvl>
    <w:lvl w:ilvl="4" w:tplc="04160019" w:tentative="1">
      <w:start w:val="1"/>
      <w:numFmt w:val="lowerLetter"/>
      <w:lvlText w:val="%5."/>
      <w:lvlJc w:val="left"/>
      <w:pPr>
        <w:ind w:left="3746" w:hanging="360"/>
      </w:pPr>
    </w:lvl>
    <w:lvl w:ilvl="5" w:tplc="0416001B" w:tentative="1">
      <w:start w:val="1"/>
      <w:numFmt w:val="lowerRoman"/>
      <w:lvlText w:val="%6."/>
      <w:lvlJc w:val="right"/>
      <w:pPr>
        <w:ind w:left="4466" w:hanging="180"/>
      </w:pPr>
    </w:lvl>
    <w:lvl w:ilvl="6" w:tplc="0416000F" w:tentative="1">
      <w:start w:val="1"/>
      <w:numFmt w:val="decimal"/>
      <w:lvlText w:val="%7."/>
      <w:lvlJc w:val="left"/>
      <w:pPr>
        <w:ind w:left="5186" w:hanging="360"/>
      </w:pPr>
    </w:lvl>
    <w:lvl w:ilvl="7" w:tplc="04160019" w:tentative="1">
      <w:start w:val="1"/>
      <w:numFmt w:val="lowerLetter"/>
      <w:lvlText w:val="%8."/>
      <w:lvlJc w:val="left"/>
      <w:pPr>
        <w:ind w:left="5906" w:hanging="360"/>
      </w:pPr>
    </w:lvl>
    <w:lvl w:ilvl="8" w:tplc="0416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12" w15:restartNumberingAfterBreak="0">
    <w:nsid w:val="1E19531E"/>
    <w:multiLevelType w:val="hybridMultilevel"/>
    <w:tmpl w:val="FB5C7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66C19"/>
    <w:multiLevelType w:val="hybridMultilevel"/>
    <w:tmpl w:val="83723AC0"/>
    <w:lvl w:ilvl="0" w:tplc="04160019">
      <w:start w:val="1"/>
      <w:numFmt w:val="lowerLetter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26041A1C"/>
    <w:multiLevelType w:val="multilevel"/>
    <w:tmpl w:val="B876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76C55"/>
    <w:multiLevelType w:val="hybridMultilevel"/>
    <w:tmpl w:val="9C4A354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2E1923C8"/>
    <w:multiLevelType w:val="hybridMultilevel"/>
    <w:tmpl w:val="64E4D7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B0315C"/>
    <w:multiLevelType w:val="multilevel"/>
    <w:tmpl w:val="A3846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631527"/>
    <w:multiLevelType w:val="hybridMultilevel"/>
    <w:tmpl w:val="69ECF090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3F75A93"/>
    <w:multiLevelType w:val="hybridMultilevel"/>
    <w:tmpl w:val="69ECF090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344906E4"/>
    <w:multiLevelType w:val="hybridMultilevel"/>
    <w:tmpl w:val="65A4A786"/>
    <w:lvl w:ilvl="0" w:tplc="92B21BD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AC01F66"/>
    <w:multiLevelType w:val="multilevel"/>
    <w:tmpl w:val="75B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D78E1"/>
    <w:multiLevelType w:val="hybridMultilevel"/>
    <w:tmpl w:val="F7D8CFC4"/>
    <w:lvl w:ilvl="0" w:tplc="04160019">
      <w:start w:val="1"/>
      <w:numFmt w:val="lowerLetter"/>
      <w:lvlText w:val="%1."/>
      <w:lvlJc w:val="left"/>
      <w:pPr>
        <w:ind w:left="866" w:hanging="360"/>
      </w:pPr>
    </w:lvl>
    <w:lvl w:ilvl="1" w:tplc="04160019" w:tentative="1">
      <w:start w:val="1"/>
      <w:numFmt w:val="lowerLetter"/>
      <w:lvlText w:val="%2."/>
      <w:lvlJc w:val="left"/>
      <w:pPr>
        <w:ind w:left="1586" w:hanging="360"/>
      </w:pPr>
    </w:lvl>
    <w:lvl w:ilvl="2" w:tplc="0416001B" w:tentative="1">
      <w:start w:val="1"/>
      <w:numFmt w:val="lowerRoman"/>
      <w:lvlText w:val="%3."/>
      <w:lvlJc w:val="right"/>
      <w:pPr>
        <w:ind w:left="2306" w:hanging="180"/>
      </w:pPr>
    </w:lvl>
    <w:lvl w:ilvl="3" w:tplc="0416000F" w:tentative="1">
      <w:start w:val="1"/>
      <w:numFmt w:val="decimal"/>
      <w:lvlText w:val="%4."/>
      <w:lvlJc w:val="left"/>
      <w:pPr>
        <w:ind w:left="3026" w:hanging="360"/>
      </w:pPr>
    </w:lvl>
    <w:lvl w:ilvl="4" w:tplc="04160019" w:tentative="1">
      <w:start w:val="1"/>
      <w:numFmt w:val="lowerLetter"/>
      <w:lvlText w:val="%5."/>
      <w:lvlJc w:val="left"/>
      <w:pPr>
        <w:ind w:left="3746" w:hanging="360"/>
      </w:pPr>
    </w:lvl>
    <w:lvl w:ilvl="5" w:tplc="0416001B" w:tentative="1">
      <w:start w:val="1"/>
      <w:numFmt w:val="lowerRoman"/>
      <w:lvlText w:val="%6."/>
      <w:lvlJc w:val="right"/>
      <w:pPr>
        <w:ind w:left="4466" w:hanging="180"/>
      </w:pPr>
    </w:lvl>
    <w:lvl w:ilvl="6" w:tplc="0416000F" w:tentative="1">
      <w:start w:val="1"/>
      <w:numFmt w:val="decimal"/>
      <w:lvlText w:val="%7."/>
      <w:lvlJc w:val="left"/>
      <w:pPr>
        <w:ind w:left="5186" w:hanging="360"/>
      </w:pPr>
    </w:lvl>
    <w:lvl w:ilvl="7" w:tplc="04160019" w:tentative="1">
      <w:start w:val="1"/>
      <w:numFmt w:val="lowerLetter"/>
      <w:lvlText w:val="%8."/>
      <w:lvlJc w:val="left"/>
      <w:pPr>
        <w:ind w:left="5906" w:hanging="360"/>
      </w:pPr>
    </w:lvl>
    <w:lvl w:ilvl="8" w:tplc="0416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23" w15:restartNumberingAfterBreak="0">
    <w:nsid w:val="448D0D11"/>
    <w:multiLevelType w:val="hybridMultilevel"/>
    <w:tmpl w:val="72A8339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F2949"/>
    <w:multiLevelType w:val="multilevel"/>
    <w:tmpl w:val="3722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F0FF1"/>
    <w:multiLevelType w:val="hybridMultilevel"/>
    <w:tmpl w:val="3522B4B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C37F27"/>
    <w:multiLevelType w:val="hybridMultilevel"/>
    <w:tmpl w:val="A3DA517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102A9A"/>
    <w:multiLevelType w:val="hybridMultilevel"/>
    <w:tmpl w:val="1FC2C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544236"/>
    <w:multiLevelType w:val="multilevel"/>
    <w:tmpl w:val="854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1433F"/>
    <w:multiLevelType w:val="hybridMultilevel"/>
    <w:tmpl w:val="2E5E59C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43CC9"/>
    <w:multiLevelType w:val="multilevel"/>
    <w:tmpl w:val="3E7C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6C2828"/>
    <w:multiLevelType w:val="multilevel"/>
    <w:tmpl w:val="7354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C735F"/>
    <w:multiLevelType w:val="multilevel"/>
    <w:tmpl w:val="CA7E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D7085"/>
    <w:multiLevelType w:val="hybridMultilevel"/>
    <w:tmpl w:val="F7D8CFC4"/>
    <w:lvl w:ilvl="0" w:tplc="04160019">
      <w:start w:val="1"/>
      <w:numFmt w:val="lowerLetter"/>
      <w:lvlText w:val="%1."/>
      <w:lvlJc w:val="left"/>
      <w:pPr>
        <w:ind w:left="866" w:hanging="360"/>
      </w:pPr>
    </w:lvl>
    <w:lvl w:ilvl="1" w:tplc="04160019" w:tentative="1">
      <w:start w:val="1"/>
      <w:numFmt w:val="lowerLetter"/>
      <w:lvlText w:val="%2."/>
      <w:lvlJc w:val="left"/>
      <w:pPr>
        <w:ind w:left="1586" w:hanging="360"/>
      </w:pPr>
    </w:lvl>
    <w:lvl w:ilvl="2" w:tplc="0416001B" w:tentative="1">
      <w:start w:val="1"/>
      <w:numFmt w:val="lowerRoman"/>
      <w:lvlText w:val="%3."/>
      <w:lvlJc w:val="right"/>
      <w:pPr>
        <w:ind w:left="2306" w:hanging="180"/>
      </w:pPr>
    </w:lvl>
    <w:lvl w:ilvl="3" w:tplc="0416000F" w:tentative="1">
      <w:start w:val="1"/>
      <w:numFmt w:val="decimal"/>
      <w:lvlText w:val="%4."/>
      <w:lvlJc w:val="left"/>
      <w:pPr>
        <w:ind w:left="3026" w:hanging="360"/>
      </w:pPr>
    </w:lvl>
    <w:lvl w:ilvl="4" w:tplc="04160019" w:tentative="1">
      <w:start w:val="1"/>
      <w:numFmt w:val="lowerLetter"/>
      <w:lvlText w:val="%5."/>
      <w:lvlJc w:val="left"/>
      <w:pPr>
        <w:ind w:left="3746" w:hanging="360"/>
      </w:pPr>
    </w:lvl>
    <w:lvl w:ilvl="5" w:tplc="0416001B" w:tentative="1">
      <w:start w:val="1"/>
      <w:numFmt w:val="lowerRoman"/>
      <w:lvlText w:val="%6."/>
      <w:lvlJc w:val="right"/>
      <w:pPr>
        <w:ind w:left="4466" w:hanging="180"/>
      </w:pPr>
    </w:lvl>
    <w:lvl w:ilvl="6" w:tplc="0416000F" w:tentative="1">
      <w:start w:val="1"/>
      <w:numFmt w:val="decimal"/>
      <w:lvlText w:val="%7."/>
      <w:lvlJc w:val="left"/>
      <w:pPr>
        <w:ind w:left="5186" w:hanging="360"/>
      </w:pPr>
    </w:lvl>
    <w:lvl w:ilvl="7" w:tplc="04160019" w:tentative="1">
      <w:start w:val="1"/>
      <w:numFmt w:val="lowerLetter"/>
      <w:lvlText w:val="%8."/>
      <w:lvlJc w:val="left"/>
      <w:pPr>
        <w:ind w:left="5906" w:hanging="360"/>
      </w:pPr>
    </w:lvl>
    <w:lvl w:ilvl="8" w:tplc="0416001B" w:tentative="1">
      <w:start w:val="1"/>
      <w:numFmt w:val="lowerRoman"/>
      <w:lvlText w:val="%9."/>
      <w:lvlJc w:val="right"/>
      <w:pPr>
        <w:ind w:left="6626" w:hanging="180"/>
      </w:pPr>
    </w:lvl>
  </w:abstractNum>
  <w:abstractNum w:abstractNumId="34" w15:restartNumberingAfterBreak="0">
    <w:nsid w:val="60A031EC"/>
    <w:multiLevelType w:val="hybridMultilevel"/>
    <w:tmpl w:val="B7D878B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773F14"/>
    <w:multiLevelType w:val="hybridMultilevel"/>
    <w:tmpl w:val="ABD6CD74"/>
    <w:lvl w:ilvl="0" w:tplc="6EF2BD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B10CFA"/>
    <w:multiLevelType w:val="hybridMultilevel"/>
    <w:tmpl w:val="D49E47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460A32"/>
    <w:multiLevelType w:val="hybridMultilevel"/>
    <w:tmpl w:val="92D4459E"/>
    <w:lvl w:ilvl="0" w:tplc="7D6AA9DA">
      <w:start w:val="1"/>
      <w:numFmt w:val="decimal"/>
      <w:lvlText w:val="%1"/>
      <w:lvlJc w:val="left"/>
      <w:pPr>
        <w:ind w:left="720" w:hanging="360"/>
      </w:pPr>
      <w:rPr>
        <w:rFonts w:ascii="Microsoft YaHei UI" w:eastAsia="Microsoft YaHei UI" w:hAnsi="Microsoft YaHei UI" w:hint="eastAsia"/>
        <w:spacing w:val="40"/>
        <w:w w:val="80"/>
        <w:position w:val="2"/>
        <w:sz w:val="16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D16FB0"/>
    <w:multiLevelType w:val="multilevel"/>
    <w:tmpl w:val="0C46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EE30E5"/>
    <w:multiLevelType w:val="hybridMultilevel"/>
    <w:tmpl w:val="D42AF7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7C3177"/>
    <w:multiLevelType w:val="hybridMultilevel"/>
    <w:tmpl w:val="091A9232"/>
    <w:lvl w:ilvl="0" w:tplc="397473FC">
      <w:start w:val="1"/>
      <w:numFmt w:val="bullet"/>
      <w:lvlText w:val=""/>
      <w:lvlJc w:val="left"/>
      <w:pPr>
        <w:ind w:left="1068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88256EA"/>
    <w:multiLevelType w:val="multilevel"/>
    <w:tmpl w:val="4FD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707AB0"/>
    <w:multiLevelType w:val="singleLevel"/>
    <w:tmpl w:val="C598CAD0"/>
    <w:lvl w:ilvl="0">
      <w:start w:val="1"/>
      <w:numFmt w:val="upperLetter"/>
      <w:pStyle w:val="Numerad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7B553323"/>
    <w:multiLevelType w:val="multilevel"/>
    <w:tmpl w:val="9EC4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  <w:lvlOverride w:ilvl="0">
      <w:startOverride w:val="1"/>
    </w:lvlOverride>
  </w:num>
  <w:num w:numId="2">
    <w:abstractNumId w:val="1"/>
  </w:num>
  <w:num w:numId="3">
    <w:abstractNumId w:val="25"/>
  </w:num>
  <w:num w:numId="4">
    <w:abstractNumId w:val="18"/>
  </w:num>
  <w:num w:numId="5">
    <w:abstractNumId w:val="19"/>
  </w:num>
  <w:num w:numId="6">
    <w:abstractNumId w:val="29"/>
  </w:num>
  <w:num w:numId="7">
    <w:abstractNumId w:val="2"/>
  </w:num>
  <w:num w:numId="8">
    <w:abstractNumId w:val="33"/>
  </w:num>
  <w:num w:numId="9">
    <w:abstractNumId w:val="0"/>
  </w:num>
  <w:num w:numId="10">
    <w:abstractNumId w:val="22"/>
  </w:num>
  <w:num w:numId="11">
    <w:abstractNumId w:val="8"/>
  </w:num>
  <w:num w:numId="12">
    <w:abstractNumId w:val="11"/>
  </w:num>
  <w:num w:numId="13">
    <w:abstractNumId w:val="23"/>
  </w:num>
  <w:num w:numId="14">
    <w:abstractNumId w:val="13"/>
  </w:num>
  <w:num w:numId="15">
    <w:abstractNumId w:val="9"/>
  </w:num>
  <w:num w:numId="16">
    <w:abstractNumId w:val="15"/>
  </w:num>
  <w:num w:numId="17">
    <w:abstractNumId w:val="39"/>
  </w:num>
  <w:num w:numId="18">
    <w:abstractNumId w:val="6"/>
  </w:num>
  <w:num w:numId="19">
    <w:abstractNumId w:val="35"/>
  </w:num>
  <w:num w:numId="20">
    <w:abstractNumId w:val="36"/>
  </w:num>
  <w:num w:numId="21">
    <w:abstractNumId w:val="4"/>
  </w:num>
  <w:num w:numId="22">
    <w:abstractNumId w:val="34"/>
  </w:num>
  <w:num w:numId="23">
    <w:abstractNumId w:val="40"/>
  </w:num>
  <w:num w:numId="24">
    <w:abstractNumId w:val="43"/>
  </w:num>
  <w:num w:numId="25">
    <w:abstractNumId w:val="16"/>
  </w:num>
  <w:num w:numId="26">
    <w:abstractNumId w:val="7"/>
  </w:num>
  <w:num w:numId="27">
    <w:abstractNumId w:val="37"/>
  </w:num>
  <w:num w:numId="28">
    <w:abstractNumId w:val="20"/>
  </w:num>
  <w:num w:numId="29">
    <w:abstractNumId w:val="21"/>
  </w:num>
  <w:num w:numId="30">
    <w:abstractNumId w:val="10"/>
  </w:num>
  <w:num w:numId="31">
    <w:abstractNumId w:val="31"/>
  </w:num>
  <w:num w:numId="32">
    <w:abstractNumId w:val="32"/>
  </w:num>
  <w:num w:numId="33">
    <w:abstractNumId w:val="14"/>
  </w:num>
  <w:num w:numId="34">
    <w:abstractNumId w:val="17"/>
  </w:num>
  <w:num w:numId="35">
    <w:abstractNumId w:val="12"/>
  </w:num>
  <w:num w:numId="36">
    <w:abstractNumId w:val="38"/>
  </w:num>
  <w:num w:numId="37">
    <w:abstractNumId w:val="30"/>
  </w:num>
  <w:num w:numId="38">
    <w:abstractNumId w:val="3"/>
  </w:num>
  <w:num w:numId="39">
    <w:abstractNumId w:val="28"/>
  </w:num>
  <w:num w:numId="40">
    <w:abstractNumId w:val="26"/>
  </w:num>
  <w:num w:numId="41">
    <w:abstractNumId w:val="24"/>
  </w:num>
  <w:num w:numId="42">
    <w:abstractNumId w:val="27"/>
  </w:num>
  <w:num w:numId="43">
    <w:abstractNumId w:val="5"/>
  </w:num>
  <w:num w:numId="44">
    <w:abstractNumId w:val="4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attachedTemplate r:id="rId1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5AD"/>
    <w:rsid w:val="00000CA7"/>
    <w:rsid w:val="00010528"/>
    <w:rsid w:val="000208D1"/>
    <w:rsid w:val="000327F6"/>
    <w:rsid w:val="00036352"/>
    <w:rsid w:val="000366F6"/>
    <w:rsid w:val="00041E05"/>
    <w:rsid w:val="00044476"/>
    <w:rsid w:val="000524EF"/>
    <w:rsid w:val="00055CC9"/>
    <w:rsid w:val="00056343"/>
    <w:rsid w:val="00056592"/>
    <w:rsid w:val="000602CC"/>
    <w:rsid w:val="00065E4A"/>
    <w:rsid w:val="00075EE2"/>
    <w:rsid w:val="00076521"/>
    <w:rsid w:val="00080205"/>
    <w:rsid w:val="000826BB"/>
    <w:rsid w:val="0008626A"/>
    <w:rsid w:val="00087124"/>
    <w:rsid w:val="00097199"/>
    <w:rsid w:val="00097EDD"/>
    <w:rsid w:val="000B1446"/>
    <w:rsid w:val="000B20C1"/>
    <w:rsid w:val="000B5649"/>
    <w:rsid w:val="000C3203"/>
    <w:rsid w:val="000C468C"/>
    <w:rsid w:val="000C474F"/>
    <w:rsid w:val="000C68E5"/>
    <w:rsid w:val="000C75A5"/>
    <w:rsid w:val="000E00F5"/>
    <w:rsid w:val="000E070F"/>
    <w:rsid w:val="000E0DFF"/>
    <w:rsid w:val="000E49BC"/>
    <w:rsid w:val="000F09D3"/>
    <w:rsid w:val="000F173F"/>
    <w:rsid w:val="000F25FC"/>
    <w:rsid w:val="000F7F12"/>
    <w:rsid w:val="0010269B"/>
    <w:rsid w:val="00102E9A"/>
    <w:rsid w:val="00104B7B"/>
    <w:rsid w:val="0010649E"/>
    <w:rsid w:val="00114C5A"/>
    <w:rsid w:val="00126FBF"/>
    <w:rsid w:val="00127B78"/>
    <w:rsid w:val="001321F4"/>
    <w:rsid w:val="001366DB"/>
    <w:rsid w:val="00152379"/>
    <w:rsid w:val="00154062"/>
    <w:rsid w:val="00160917"/>
    <w:rsid w:val="00163D75"/>
    <w:rsid w:val="00164094"/>
    <w:rsid w:val="00170E40"/>
    <w:rsid w:val="00176527"/>
    <w:rsid w:val="00181DE0"/>
    <w:rsid w:val="00183B19"/>
    <w:rsid w:val="0019491E"/>
    <w:rsid w:val="001A0EFA"/>
    <w:rsid w:val="001A0FC5"/>
    <w:rsid w:val="001B120F"/>
    <w:rsid w:val="001B2244"/>
    <w:rsid w:val="001B2B56"/>
    <w:rsid w:val="001B4AA0"/>
    <w:rsid w:val="001B70D0"/>
    <w:rsid w:val="001C1CC3"/>
    <w:rsid w:val="001C630D"/>
    <w:rsid w:val="001D66BA"/>
    <w:rsid w:val="001D71BF"/>
    <w:rsid w:val="001E059E"/>
    <w:rsid w:val="001F64C4"/>
    <w:rsid w:val="00200A3D"/>
    <w:rsid w:val="00202147"/>
    <w:rsid w:val="002032FB"/>
    <w:rsid w:val="00204F10"/>
    <w:rsid w:val="00206270"/>
    <w:rsid w:val="00206B49"/>
    <w:rsid w:val="00213D9E"/>
    <w:rsid w:val="00217BBB"/>
    <w:rsid w:val="00227E63"/>
    <w:rsid w:val="00232E6F"/>
    <w:rsid w:val="00241B82"/>
    <w:rsid w:val="00242274"/>
    <w:rsid w:val="00246C50"/>
    <w:rsid w:val="00250A50"/>
    <w:rsid w:val="00250BE2"/>
    <w:rsid w:val="0025406C"/>
    <w:rsid w:val="00254DAA"/>
    <w:rsid w:val="0027117C"/>
    <w:rsid w:val="00275954"/>
    <w:rsid w:val="00276DC9"/>
    <w:rsid w:val="002820FD"/>
    <w:rsid w:val="0028478C"/>
    <w:rsid w:val="00284D39"/>
    <w:rsid w:val="002851DC"/>
    <w:rsid w:val="0029374F"/>
    <w:rsid w:val="002A0C2E"/>
    <w:rsid w:val="002A45AD"/>
    <w:rsid w:val="002B6F21"/>
    <w:rsid w:val="002C63E1"/>
    <w:rsid w:val="002D2436"/>
    <w:rsid w:val="002D66AD"/>
    <w:rsid w:val="002E269D"/>
    <w:rsid w:val="002E3ECC"/>
    <w:rsid w:val="002E4589"/>
    <w:rsid w:val="002E4F1C"/>
    <w:rsid w:val="002E612C"/>
    <w:rsid w:val="002F0862"/>
    <w:rsid w:val="002F08DF"/>
    <w:rsid w:val="002F2152"/>
    <w:rsid w:val="002F2C41"/>
    <w:rsid w:val="00304A7C"/>
    <w:rsid w:val="0030552B"/>
    <w:rsid w:val="0031557C"/>
    <w:rsid w:val="00317941"/>
    <w:rsid w:val="003301C9"/>
    <w:rsid w:val="0033312B"/>
    <w:rsid w:val="00333276"/>
    <w:rsid w:val="00333EC1"/>
    <w:rsid w:val="003352AE"/>
    <w:rsid w:val="00340373"/>
    <w:rsid w:val="00340694"/>
    <w:rsid w:val="00341014"/>
    <w:rsid w:val="00350555"/>
    <w:rsid w:val="003515C6"/>
    <w:rsid w:val="00353497"/>
    <w:rsid w:val="0036524E"/>
    <w:rsid w:val="00370EB9"/>
    <w:rsid w:val="00371022"/>
    <w:rsid w:val="003751EF"/>
    <w:rsid w:val="00384507"/>
    <w:rsid w:val="00385698"/>
    <w:rsid w:val="00386A92"/>
    <w:rsid w:val="00390E72"/>
    <w:rsid w:val="00395C48"/>
    <w:rsid w:val="003A1FB7"/>
    <w:rsid w:val="003A4B6E"/>
    <w:rsid w:val="003C1F51"/>
    <w:rsid w:val="003C3155"/>
    <w:rsid w:val="003C75C6"/>
    <w:rsid w:val="003D011B"/>
    <w:rsid w:val="003D129F"/>
    <w:rsid w:val="003D1623"/>
    <w:rsid w:val="003F5587"/>
    <w:rsid w:val="00400BE4"/>
    <w:rsid w:val="00414628"/>
    <w:rsid w:val="00421AD2"/>
    <w:rsid w:val="004226E1"/>
    <w:rsid w:val="004234B4"/>
    <w:rsid w:val="00426706"/>
    <w:rsid w:val="004270A4"/>
    <w:rsid w:val="00431582"/>
    <w:rsid w:val="00432307"/>
    <w:rsid w:val="00435DB4"/>
    <w:rsid w:val="00442297"/>
    <w:rsid w:val="004427CE"/>
    <w:rsid w:val="004636C6"/>
    <w:rsid w:val="0046383C"/>
    <w:rsid w:val="00467BB0"/>
    <w:rsid w:val="004713B5"/>
    <w:rsid w:val="00473553"/>
    <w:rsid w:val="00481857"/>
    <w:rsid w:val="00482B15"/>
    <w:rsid w:val="004A1311"/>
    <w:rsid w:val="004A248C"/>
    <w:rsid w:val="004A29BA"/>
    <w:rsid w:val="004B0313"/>
    <w:rsid w:val="004B54D8"/>
    <w:rsid w:val="004C146E"/>
    <w:rsid w:val="004D3C3D"/>
    <w:rsid w:val="004D75BA"/>
    <w:rsid w:val="004D7703"/>
    <w:rsid w:val="004D7FD3"/>
    <w:rsid w:val="004E6EDA"/>
    <w:rsid w:val="004F0375"/>
    <w:rsid w:val="005009CF"/>
    <w:rsid w:val="00500FF5"/>
    <w:rsid w:val="00515BB5"/>
    <w:rsid w:val="00517B85"/>
    <w:rsid w:val="0052337E"/>
    <w:rsid w:val="00524E19"/>
    <w:rsid w:val="005332B1"/>
    <w:rsid w:val="00542BBB"/>
    <w:rsid w:val="00542C78"/>
    <w:rsid w:val="0055001B"/>
    <w:rsid w:val="00552FB1"/>
    <w:rsid w:val="0056561E"/>
    <w:rsid w:val="00565980"/>
    <w:rsid w:val="0058096A"/>
    <w:rsid w:val="00582D95"/>
    <w:rsid w:val="00587B96"/>
    <w:rsid w:val="00596B1A"/>
    <w:rsid w:val="005A4142"/>
    <w:rsid w:val="005A79BC"/>
    <w:rsid w:val="005B09B0"/>
    <w:rsid w:val="005B0B07"/>
    <w:rsid w:val="005B5C7F"/>
    <w:rsid w:val="005C5BF6"/>
    <w:rsid w:val="005C6466"/>
    <w:rsid w:val="005D2019"/>
    <w:rsid w:val="005D243B"/>
    <w:rsid w:val="005D333E"/>
    <w:rsid w:val="005D4F28"/>
    <w:rsid w:val="005E0767"/>
    <w:rsid w:val="005E2ACB"/>
    <w:rsid w:val="005E5D11"/>
    <w:rsid w:val="005E7D9D"/>
    <w:rsid w:val="00611293"/>
    <w:rsid w:val="0061615F"/>
    <w:rsid w:val="00622192"/>
    <w:rsid w:val="0062353B"/>
    <w:rsid w:val="006258E5"/>
    <w:rsid w:val="00630EAE"/>
    <w:rsid w:val="00631DE4"/>
    <w:rsid w:val="0063793B"/>
    <w:rsid w:val="00641C91"/>
    <w:rsid w:val="0064764E"/>
    <w:rsid w:val="006516B5"/>
    <w:rsid w:val="006608A1"/>
    <w:rsid w:val="006616D4"/>
    <w:rsid w:val="00665733"/>
    <w:rsid w:val="006A66A4"/>
    <w:rsid w:val="006A715F"/>
    <w:rsid w:val="006B4718"/>
    <w:rsid w:val="006B60C5"/>
    <w:rsid w:val="006B6F1E"/>
    <w:rsid w:val="006C7908"/>
    <w:rsid w:val="006D5FD4"/>
    <w:rsid w:val="006E0962"/>
    <w:rsid w:val="006E7F15"/>
    <w:rsid w:val="006F0E80"/>
    <w:rsid w:val="006F2FF9"/>
    <w:rsid w:val="0070289B"/>
    <w:rsid w:val="007031E1"/>
    <w:rsid w:val="007311BF"/>
    <w:rsid w:val="007339A4"/>
    <w:rsid w:val="00734BBF"/>
    <w:rsid w:val="0073730A"/>
    <w:rsid w:val="00741DB6"/>
    <w:rsid w:val="0074272A"/>
    <w:rsid w:val="00742BA3"/>
    <w:rsid w:val="00743D01"/>
    <w:rsid w:val="00753C1E"/>
    <w:rsid w:val="00757224"/>
    <w:rsid w:val="00760107"/>
    <w:rsid w:val="007603B1"/>
    <w:rsid w:val="00764319"/>
    <w:rsid w:val="00772503"/>
    <w:rsid w:val="007870FF"/>
    <w:rsid w:val="007945E5"/>
    <w:rsid w:val="007A5216"/>
    <w:rsid w:val="007A59D5"/>
    <w:rsid w:val="007A631C"/>
    <w:rsid w:val="007A6AAA"/>
    <w:rsid w:val="007A783B"/>
    <w:rsid w:val="007B2D03"/>
    <w:rsid w:val="007B6910"/>
    <w:rsid w:val="007C2E4E"/>
    <w:rsid w:val="007C668B"/>
    <w:rsid w:val="007C7169"/>
    <w:rsid w:val="007D1D9A"/>
    <w:rsid w:val="007D5780"/>
    <w:rsid w:val="007E01A7"/>
    <w:rsid w:val="007E3E4C"/>
    <w:rsid w:val="007E6937"/>
    <w:rsid w:val="007F44AD"/>
    <w:rsid w:val="00803301"/>
    <w:rsid w:val="00814DCD"/>
    <w:rsid w:val="00815A52"/>
    <w:rsid w:val="0081750E"/>
    <w:rsid w:val="00823940"/>
    <w:rsid w:val="00826C11"/>
    <w:rsid w:val="00841DE4"/>
    <w:rsid w:val="00845FFC"/>
    <w:rsid w:val="00846403"/>
    <w:rsid w:val="0085007D"/>
    <w:rsid w:val="00852130"/>
    <w:rsid w:val="00862562"/>
    <w:rsid w:val="00870160"/>
    <w:rsid w:val="00874FDF"/>
    <w:rsid w:val="00876F8D"/>
    <w:rsid w:val="008A0350"/>
    <w:rsid w:val="008B1694"/>
    <w:rsid w:val="008C0D53"/>
    <w:rsid w:val="008D1E50"/>
    <w:rsid w:val="008D2794"/>
    <w:rsid w:val="008D698B"/>
    <w:rsid w:val="00904061"/>
    <w:rsid w:val="009044CB"/>
    <w:rsid w:val="00906713"/>
    <w:rsid w:val="00912FD6"/>
    <w:rsid w:val="00913683"/>
    <w:rsid w:val="00914EDA"/>
    <w:rsid w:val="0091795E"/>
    <w:rsid w:val="009207BB"/>
    <w:rsid w:val="00925736"/>
    <w:rsid w:val="0092704E"/>
    <w:rsid w:val="009328A6"/>
    <w:rsid w:val="00935373"/>
    <w:rsid w:val="0094165C"/>
    <w:rsid w:val="00942D55"/>
    <w:rsid w:val="00943BB1"/>
    <w:rsid w:val="009454F2"/>
    <w:rsid w:val="00964337"/>
    <w:rsid w:val="00971D14"/>
    <w:rsid w:val="0097420A"/>
    <w:rsid w:val="00981382"/>
    <w:rsid w:val="00990893"/>
    <w:rsid w:val="0099242C"/>
    <w:rsid w:val="0099317C"/>
    <w:rsid w:val="009954FE"/>
    <w:rsid w:val="00997B31"/>
    <w:rsid w:val="009B0AC0"/>
    <w:rsid w:val="009B3AB0"/>
    <w:rsid w:val="009B41B3"/>
    <w:rsid w:val="009C03F7"/>
    <w:rsid w:val="009C7DFA"/>
    <w:rsid w:val="009E02D1"/>
    <w:rsid w:val="009E215A"/>
    <w:rsid w:val="009E7430"/>
    <w:rsid w:val="009F3DE3"/>
    <w:rsid w:val="00A0291A"/>
    <w:rsid w:val="00A0335A"/>
    <w:rsid w:val="00A04124"/>
    <w:rsid w:val="00A13F14"/>
    <w:rsid w:val="00A14653"/>
    <w:rsid w:val="00A33DEF"/>
    <w:rsid w:val="00A45250"/>
    <w:rsid w:val="00A46840"/>
    <w:rsid w:val="00A47B90"/>
    <w:rsid w:val="00A53D10"/>
    <w:rsid w:val="00A54E07"/>
    <w:rsid w:val="00A65FEA"/>
    <w:rsid w:val="00A66D0A"/>
    <w:rsid w:val="00A715B9"/>
    <w:rsid w:val="00A87E0D"/>
    <w:rsid w:val="00A901E2"/>
    <w:rsid w:val="00AA1996"/>
    <w:rsid w:val="00AB0900"/>
    <w:rsid w:val="00AB0AEA"/>
    <w:rsid w:val="00AB52DE"/>
    <w:rsid w:val="00AC0A49"/>
    <w:rsid w:val="00AD4894"/>
    <w:rsid w:val="00AE233B"/>
    <w:rsid w:val="00AE4B6F"/>
    <w:rsid w:val="00AF0C3E"/>
    <w:rsid w:val="00AF7B2E"/>
    <w:rsid w:val="00B02BE8"/>
    <w:rsid w:val="00B048E5"/>
    <w:rsid w:val="00B05704"/>
    <w:rsid w:val="00B0717D"/>
    <w:rsid w:val="00B12C93"/>
    <w:rsid w:val="00B23B6E"/>
    <w:rsid w:val="00B27FD9"/>
    <w:rsid w:val="00B30CB3"/>
    <w:rsid w:val="00B32B58"/>
    <w:rsid w:val="00B371A3"/>
    <w:rsid w:val="00B37C9D"/>
    <w:rsid w:val="00B4346F"/>
    <w:rsid w:val="00B45873"/>
    <w:rsid w:val="00B52EEF"/>
    <w:rsid w:val="00B53263"/>
    <w:rsid w:val="00B60E66"/>
    <w:rsid w:val="00B62CF0"/>
    <w:rsid w:val="00B74279"/>
    <w:rsid w:val="00B74F6D"/>
    <w:rsid w:val="00B83C8A"/>
    <w:rsid w:val="00B87E1D"/>
    <w:rsid w:val="00B9303C"/>
    <w:rsid w:val="00B9351C"/>
    <w:rsid w:val="00BA6D05"/>
    <w:rsid w:val="00BB2825"/>
    <w:rsid w:val="00BB6240"/>
    <w:rsid w:val="00BB77E7"/>
    <w:rsid w:val="00BC421E"/>
    <w:rsid w:val="00BC740A"/>
    <w:rsid w:val="00BD0548"/>
    <w:rsid w:val="00BD07D5"/>
    <w:rsid w:val="00BE3B8A"/>
    <w:rsid w:val="00BF27C2"/>
    <w:rsid w:val="00BF2B3C"/>
    <w:rsid w:val="00C04ACF"/>
    <w:rsid w:val="00C06077"/>
    <w:rsid w:val="00C14049"/>
    <w:rsid w:val="00C14F74"/>
    <w:rsid w:val="00C30042"/>
    <w:rsid w:val="00C32DC8"/>
    <w:rsid w:val="00C366FF"/>
    <w:rsid w:val="00C378B5"/>
    <w:rsid w:val="00C41A5E"/>
    <w:rsid w:val="00C46190"/>
    <w:rsid w:val="00C5271D"/>
    <w:rsid w:val="00C744CA"/>
    <w:rsid w:val="00C833BB"/>
    <w:rsid w:val="00C8464C"/>
    <w:rsid w:val="00CA03D5"/>
    <w:rsid w:val="00CA68FD"/>
    <w:rsid w:val="00CB50C8"/>
    <w:rsid w:val="00CD3EE7"/>
    <w:rsid w:val="00CD5217"/>
    <w:rsid w:val="00CD6335"/>
    <w:rsid w:val="00CE0AB0"/>
    <w:rsid w:val="00CE57B8"/>
    <w:rsid w:val="00CE78C8"/>
    <w:rsid w:val="00CF462D"/>
    <w:rsid w:val="00CF6182"/>
    <w:rsid w:val="00CF7FCA"/>
    <w:rsid w:val="00D00739"/>
    <w:rsid w:val="00D01736"/>
    <w:rsid w:val="00D021B0"/>
    <w:rsid w:val="00D05B5D"/>
    <w:rsid w:val="00D14853"/>
    <w:rsid w:val="00D2656A"/>
    <w:rsid w:val="00D26F94"/>
    <w:rsid w:val="00D338BC"/>
    <w:rsid w:val="00D5160C"/>
    <w:rsid w:val="00D522AA"/>
    <w:rsid w:val="00D545B8"/>
    <w:rsid w:val="00D57205"/>
    <w:rsid w:val="00D5798C"/>
    <w:rsid w:val="00D619C5"/>
    <w:rsid w:val="00D620CB"/>
    <w:rsid w:val="00D66FF6"/>
    <w:rsid w:val="00D71E25"/>
    <w:rsid w:val="00D723F8"/>
    <w:rsid w:val="00D829B7"/>
    <w:rsid w:val="00D9390C"/>
    <w:rsid w:val="00D93FED"/>
    <w:rsid w:val="00DA104E"/>
    <w:rsid w:val="00DA3375"/>
    <w:rsid w:val="00DA7554"/>
    <w:rsid w:val="00DB27DB"/>
    <w:rsid w:val="00DB780F"/>
    <w:rsid w:val="00DC0CD7"/>
    <w:rsid w:val="00DC33FD"/>
    <w:rsid w:val="00DC7896"/>
    <w:rsid w:val="00DD1839"/>
    <w:rsid w:val="00DD4128"/>
    <w:rsid w:val="00DE1928"/>
    <w:rsid w:val="00DE2CDE"/>
    <w:rsid w:val="00DE490F"/>
    <w:rsid w:val="00DF26CC"/>
    <w:rsid w:val="00DF3468"/>
    <w:rsid w:val="00E126A6"/>
    <w:rsid w:val="00E128F5"/>
    <w:rsid w:val="00E21844"/>
    <w:rsid w:val="00E26C90"/>
    <w:rsid w:val="00E351E7"/>
    <w:rsid w:val="00E35F53"/>
    <w:rsid w:val="00E3735C"/>
    <w:rsid w:val="00E43E7A"/>
    <w:rsid w:val="00E45417"/>
    <w:rsid w:val="00E45B44"/>
    <w:rsid w:val="00E50BE7"/>
    <w:rsid w:val="00E5702F"/>
    <w:rsid w:val="00E60C9B"/>
    <w:rsid w:val="00E64415"/>
    <w:rsid w:val="00E7600B"/>
    <w:rsid w:val="00E91D77"/>
    <w:rsid w:val="00EA259F"/>
    <w:rsid w:val="00EA2BD9"/>
    <w:rsid w:val="00EB134E"/>
    <w:rsid w:val="00EB16BF"/>
    <w:rsid w:val="00EC231D"/>
    <w:rsid w:val="00EC35DD"/>
    <w:rsid w:val="00EC3CBB"/>
    <w:rsid w:val="00ED01FA"/>
    <w:rsid w:val="00EE094F"/>
    <w:rsid w:val="00EE0998"/>
    <w:rsid w:val="00EE0A2D"/>
    <w:rsid w:val="00EE24B9"/>
    <w:rsid w:val="00EE492B"/>
    <w:rsid w:val="00EE75AD"/>
    <w:rsid w:val="00EF6775"/>
    <w:rsid w:val="00F11CA5"/>
    <w:rsid w:val="00F13B2B"/>
    <w:rsid w:val="00F15561"/>
    <w:rsid w:val="00F205A4"/>
    <w:rsid w:val="00F23F55"/>
    <w:rsid w:val="00F456BE"/>
    <w:rsid w:val="00F476F8"/>
    <w:rsid w:val="00F57261"/>
    <w:rsid w:val="00F575D2"/>
    <w:rsid w:val="00F82AE0"/>
    <w:rsid w:val="00F84326"/>
    <w:rsid w:val="00F913CD"/>
    <w:rsid w:val="00FA2307"/>
    <w:rsid w:val="00FA358C"/>
    <w:rsid w:val="00FA68AC"/>
    <w:rsid w:val="00FB056D"/>
    <w:rsid w:val="00FC040F"/>
    <w:rsid w:val="00FC0647"/>
    <w:rsid w:val="00FC3588"/>
    <w:rsid w:val="00FC635C"/>
    <w:rsid w:val="00FC6C2E"/>
    <w:rsid w:val="00FC7797"/>
    <w:rsid w:val="00FE3F93"/>
    <w:rsid w:val="00FE4F39"/>
    <w:rsid w:val="00FE6A0D"/>
    <w:rsid w:val="00FF0A80"/>
    <w:rsid w:val="00FF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08268"/>
  <w15:docId w15:val="{611B3D44-A217-403D-91AA-5321C7B5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F13B2B"/>
    <w:pPr>
      <w:keepNext/>
      <w:spacing w:after="0" w:line="240" w:lineRule="auto"/>
      <w:jc w:val="both"/>
      <w:outlineLvl w:val="1"/>
    </w:pPr>
    <w:rPr>
      <w:rFonts w:ascii="Arial" w:eastAsia="Times New Roman" w:hAnsi="Arial"/>
      <w:b/>
      <w:caps/>
      <w:sz w:val="24"/>
      <w:szCs w:val="20"/>
      <w:lang w:val="en-GB"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3B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06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10649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E05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E059E"/>
    <w:pPr>
      <w:ind w:left="720"/>
      <w:contextualSpacing/>
    </w:pPr>
  </w:style>
  <w:style w:type="paragraph" w:styleId="Corpodetexto">
    <w:name w:val="Body Text"/>
    <w:basedOn w:val="Normal"/>
    <w:link w:val="CorpodetextoChar"/>
    <w:rsid w:val="002F0862"/>
    <w:pPr>
      <w:spacing w:after="0" w:line="240" w:lineRule="auto"/>
      <w:jc w:val="both"/>
    </w:pPr>
    <w:rPr>
      <w:rFonts w:ascii="Times New Roman" w:eastAsia="Times New Roman" w:hAnsi="Times New Roman"/>
      <w:i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2F0862"/>
    <w:rPr>
      <w:rFonts w:ascii="Times New Roman" w:eastAsia="Times New Roman" w:hAnsi="Times New Roman"/>
      <w:i/>
      <w:sz w:val="24"/>
    </w:rPr>
  </w:style>
  <w:style w:type="character" w:customStyle="1" w:styleId="Ttulo2Char">
    <w:name w:val="Título 2 Char"/>
    <w:basedOn w:val="Fontepargpadro"/>
    <w:link w:val="Ttulo2"/>
    <w:rsid w:val="00F13B2B"/>
    <w:rPr>
      <w:rFonts w:ascii="Arial" w:eastAsia="Times New Roman" w:hAnsi="Arial"/>
      <w:b/>
      <w:caps/>
      <w:sz w:val="24"/>
      <w:lang w:val="en-GB"/>
    </w:rPr>
  </w:style>
  <w:style w:type="paragraph" w:styleId="Numerada">
    <w:name w:val="List Number"/>
    <w:basedOn w:val="Normal"/>
    <w:rsid w:val="00F13B2B"/>
    <w:pPr>
      <w:numPr>
        <w:numId w:val="1"/>
      </w:numPr>
      <w:spacing w:before="60" w:after="0" w:line="240" w:lineRule="auto"/>
      <w:jc w:val="both"/>
    </w:pPr>
    <w:rPr>
      <w:rFonts w:ascii="Arial" w:eastAsia="Times New Roman" w:hAnsi="Arial"/>
      <w:sz w:val="24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370EB9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customStyle="1" w:styleId="Default">
    <w:name w:val="Default"/>
    <w:rsid w:val="00FE6A0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paragraph" w:customStyle="1" w:styleId="Corpodetexto21">
    <w:name w:val="Corpo de texto 21"/>
    <w:basedOn w:val="Default"/>
    <w:next w:val="Default"/>
    <w:uiPriority w:val="99"/>
    <w:rsid w:val="00943BB1"/>
    <w:rPr>
      <w:rFonts w:ascii="ENCFJO+Arial" w:hAnsi="ENCFJO+Arial" w:cs="Times New Roman"/>
      <w:color w:val="auto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unhideWhenUsed/>
    <w:rsid w:val="00087124"/>
    <w:pPr>
      <w:pBdr>
        <w:bottom w:val="single" w:sz="6" w:space="1" w:color="auto"/>
      </w:pBdr>
      <w:spacing w:after="0" w:line="240" w:lineRule="auto"/>
      <w:jc w:val="center"/>
    </w:pPr>
    <w:rPr>
      <w:rFonts w:ascii="Arial" w:eastAsia="MS Mincho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rsid w:val="00087124"/>
    <w:rPr>
      <w:rFonts w:ascii="Arial" w:eastAsia="MS Mincho" w:hAnsi="Arial" w:cs="Arial"/>
      <w:vanish/>
      <w:sz w:val="16"/>
      <w:szCs w:val="16"/>
      <w:lang w:eastAsia="en-US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41A5E"/>
    <w:pPr>
      <w:pBdr>
        <w:top w:val="single" w:sz="6" w:space="1" w:color="auto"/>
      </w:pBdr>
      <w:spacing w:after="0" w:line="240" w:lineRule="auto"/>
      <w:jc w:val="center"/>
    </w:pPr>
    <w:rPr>
      <w:rFonts w:ascii="Arial" w:eastAsia="MS Mincho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41A5E"/>
    <w:rPr>
      <w:rFonts w:ascii="Arial" w:eastAsia="MS Mincho" w:hAnsi="Arial" w:cs="Arial"/>
      <w:vanish/>
      <w:sz w:val="16"/>
      <w:szCs w:val="16"/>
      <w:lang w:eastAsia="en-US"/>
    </w:rPr>
  </w:style>
  <w:style w:type="character" w:styleId="CdigoHTML">
    <w:name w:val="HTML Code"/>
    <w:basedOn w:val="Fontepargpadro"/>
    <w:uiPriority w:val="99"/>
    <w:semiHidden/>
    <w:unhideWhenUsed/>
    <w:rsid w:val="0097420A"/>
    <w:rPr>
      <w:rFonts w:ascii="Courier New" w:eastAsia="Times New Roman" w:hAnsi="Courier New" w:cs="Courier New"/>
      <w:sz w:val="20"/>
      <w:szCs w:val="20"/>
    </w:rPr>
  </w:style>
  <w:style w:type="character" w:customStyle="1" w:styleId="q-option-item">
    <w:name w:val="q-option-item"/>
    <w:basedOn w:val="Fontepargpadro"/>
    <w:rsid w:val="007945E5"/>
  </w:style>
  <w:style w:type="paragraph" w:customStyle="1" w:styleId="cell">
    <w:name w:val="cell"/>
    <w:basedOn w:val="Normal"/>
    <w:rsid w:val="006516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6403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B23B6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hljs-keyword">
    <w:name w:val="hljs-keyword"/>
    <w:basedOn w:val="Fontepargpadro"/>
    <w:rsid w:val="00227E63"/>
  </w:style>
  <w:style w:type="character" w:customStyle="1" w:styleId="hljs-operator">
    <w:name w:val="hljs-operator"/>
    <w:basedOn w:val="Fontepargpadro"/>
    <w:rsid w:val="00227E63"/>
  </w:style>
  <w:style w:type="character" w:customStyle="1" w:styleId="hljs-string">
    <w:name w:val="hljs-string"/>
    <w:basedOn w:val="Fontepargpadro"/>
    <w:rsid w:val="00227E63"/>
  </w:style>
  <w:style w:type="character" w:styleId="nfase">
    <w:name w:val="Emphasis"/>
    <w:basedOn w:val="Fontepargpadro"/>
    <w:uiPriority w:val="20"/>
    <w:qFormat/>
    <w:rsid w:val="00B62CF0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217B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7BBB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217B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7BBB"/>
    <w:rPr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7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75C6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829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424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512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1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9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7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7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9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9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0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74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73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5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9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29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2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2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4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0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87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649">
          <w:marLeft w:val="21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3053">
          <w:marLeft w:val="21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196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96606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7733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01465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219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279088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8131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8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7894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65702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888673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0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9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9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3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4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49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0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40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1648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0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391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59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105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12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079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21470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7762">
                  <w:marLeft w:val="0"/>
                  <w:marRight w:val="0"/>
                  <w:marTop w:val="0"/>
                  <w:marBottom w:val="0"/>
                  <w:divBdr>
                    <w:top w:val="none" w:sz="0" w:space="0" w:color="DDDDDD"/>
                    <w:left w:val="none" w:sz="0" w:space="0" w:color="DDDDDD"/>
                    <w:bottom w:val="none" w:sz="0" w:space="0" w:color="DDDDDD"/>
                    <w:right w:val="none" w:sz="0" w:space="0" w:color="DDDDDD"/>
                  </w:divBdr>
                  <w:divsChild>
                    <w:div w:id="204787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23355">
                          <w:marLeft w:val="0"/>
                          <w:marRight w:val="0"/>
                          <w:marTop w:val="10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032810">
                      <w:marLeft w:val="0"/>
                      <w:marRight w:val="0"/>
                      <w:marTop w:val="10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0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47436">
                          <w:marLeft w:val="0"/>
                          <w:marRight w:val="0"/>
                          <w:marTop w:val="10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330367">
                      <w:marLeft w:val="0"/>
                      <w:marRight w:val="0"/>
                      <w:marTop w:val="10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8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1118">
                          <w:marLeft w:val="0"/>
                          <w:marRight w:val="0"/>
                          <w:marTop w:val="10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6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8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4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&#227;o.vicente\Desktop\Cabe&#231;alho%20de%20Prova%202012%202%20-%20nova%20Log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69C32-A659-4101-A0BF-EFF94E522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Cabeçalho de Prova 2012 2 - nova Logo.dot</Template>
  <TotalTime>232</TotalTime>
  <Pages>4</Pages>
  <Words>601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alunolab05</dc:creator>
  <cp:lastModifiedBy>Jairo Lucas de Moraes</cp:lastModifiedBy>
  <cp:revision>10</cp:revision>
  <cp:lastPrinted>2019-04-12T21:42:00Z</cp:lastPrinted>
  <dcterms:created xsi:type="dcterms:W3CDTF">2026-03-03T23:47:00Z</dcterms:created>
  <dcterms:modified xsi:type="dcterms:W3CDTF">2026-03-10T22:38:00Z</dcterms:modified>
</cp:coreProperties>
</file>