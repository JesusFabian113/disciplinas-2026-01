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23DA3" w14:textId="058A4D10" w:rsidR="000E49BC" w:rsidRPr="0064764E" w:rsidRDefault="00EE75AD" w:rsidP="00304A7C">
      <w:pPr>
        <w:rPr>
          <w:rFonts w:ascii="Arial" w:hAnsi="Arial"/>
        </w:rPr>
      </w:pPr>
      <w:bookmarkStart w:id="0" w:name="_Hlk210475171"/>
      <w:bookmarkEnd w:id="0"/>
      <w:r w:rsidRPr="0064764E">
        <w:rPr>
          <w:rFonts w:ascii="Arial" w:hAnsi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D19B01E" wp14:editId="15CD382C">
            <wp:simplePos x="0" y="0"/>
            <wp:positionH relativeFrom="column">
              <wp:posOffset>1453737</wp:posOffset>
            </wp:positionH>
            <wp:positionV relativeFrom="paragraph">
              <wp:align>top</wp:align>
            </wp:positionV>
            <wp:extent cx="2971800" cy="7810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07D5">
        <w:rPr>
          <w:rFonts w:ascii="Arial" w:hAnsi="Arial"/>
        </w:rPr>
        <w:br w:type="textWrapping" w:clear="all"/>
      </w:r>
      <w:r w:rsidR="00EC231D">
        <w:rPr>
          <w:rFonts w:ascii="Arial" w:hAnsi="Arial"/>
        </w:rPr>
        <w:t xml:space="preserve">MODELO: </w:t>
      </w:r>
      <w:r w:rsidR="005367B0">
        <w:rPr>
          <w:rFonts w:ascii="Arial" w:hAnsi="Arial"/>
        </w:rPr>
        <w:t>01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3402"/>
        <w:gridCol w:w="850"/>
        <w:gridCol w:w="1877"/>
      </w:tblGrid>
      <w:tr w:rsidR="00E21844" w:rsidRPr="0064764E" w14:paraId="167BF0CD" w14:textId="77777777" w:rsidTr="000E49BC">
        <w:trPr>
          <w:cantSplit/>
          <w:trHeight w:val="342"/>
        </w:trPr>
        <w:tc>
          <w:tcPr>
            <w:tcW w:w="10065" w:type="dxa"/>
            <w:gridSpan w:val="4"/>
          </w:tcPr>
          <w:p w14:paraId="067375D4" w14:textId="1C11CFF6" w:rsidR="00E21844" w:rsidRPr="0064764E" w:rsidRDefault="009454F2" w:rsidP="00CA03D5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Curso de </w:t>
            </w:r>
            <w:r w:rsidR="003D57E3">
              <w:rPr>
                <w:rFonts w:ascii="Arial" w:hAnsi="Arial" w:cs="Arial"/>
                <w:b/>
                <w:sz w:val="20"/>
                <w:szCs w:val="20"/>
              </w:rPr>
              <w:t>Ciência da Computação</w:t>
            </w:r>
          </w:p>
        </w:tc>
      </w:tr>
      <w:tr w:rsidR="0010649E" w:rsidRPr="0064764E" w14:paraId="1ACB19C4" w14:textId="77777777" w:rsidTr="000E49BC">
        <w:trPr>
          <w:cantSplit/>
          <w:trHeight w:val="299"/>
        </w:trPr>
        <w:tc>
          <w:tcPr>
            <w:tcW w:w="7338" w:type="dxa"/>
            <w:gridSpan w:val="2"/>
          </w:tcPr>
          <w:p w14:paraId="5A50BA7E" w14:textId="77777777" w:rsidR="004C146E" w:rsidRPr="004C146E" w:rsidRDefault="0010649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Disciplina: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BD1B773" w14:textId="660F5F25" w:rsidR="0010649E" w:rsidRPr="0064764E" w:rsidRDefault="004C146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C146E">
              <w:rPr>
                <w:rFonts w:ascii="Arial" w:hAnsi="Arial" w:cs="Arial"/>
                <w:sz w:val="20"/>
                <w:szCs w:val="20"/>
              </w:rPr>
              <w:t>Design e Desenvolvimento de Banco de Dados II</w:t>
            </w:r>
          </w:p>
        </w:tc>
        <w:tc>
          <w:tcPr>
            <w:tcW w:w="850" w:type="dxa"/>
            <w:vMerge w:val="restart"/>
          </w:tcPr>
          <w:p w14:paraId="27777B7D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Nota:</w:t>
            </w:r>
          </w:p>
        </w:tc>
        <w:tc>
          <w:tcPr>
            <w:tcW w:w="1877" w:type="dxa"/>
            <w:vMerge w:val="restart"/>
          </w:tcPr>
          <w:p w14:paraId="2DC9338B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Rubrica Coordenador</w:t>
            </w:r>
          </w:p>
        </w:tc>
      </w:tr>
      <w:tr w:rsidR="0010649E" w:rsidRPr="0064764E" w14:paraId="213DBBFE" w14:textId="77777777" w:rsidTr="000E49BC">
        <w:trPr>
          <w:cantSplit/>
        </w:trPr>
        <w:tc>
          <w:tcPr>
            <w:tcW w:w="7338" w:type="dxa"/>
            <w:gridSpan w:val="2"/>
          </w:tcPr>
          <w:p w14:paraId="7CA82581" w14:textId="2B6A12AE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Professor: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26E1">
              <w:rPr>
                <w:rFonts w:ascii="Arial" w:hAnsi="Arial" w:cs="Arial"/>
                <w:sz w:val="20"/>
                <w:szCs w:val="20"/>
              </w:rPr>
              <w:t>Jairo Lucas</w:t>
            </w:r>
          </w:p>
        </w:tc>
        <w:tc>
          <w:tcPr>
            <w:tcW w:w="850" w:type="dxa"/>
            <w:vMerge/>
          </w:tcPr>
          <w:p w14:paraId="59B3B3A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DFF2BBC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649E" w:rsidRPr="0064764E" w14:paraId="7499CCD0" w14:textId="77777777" w:rsidTr="000E49BC">
        <w:trPr>
          <w:cantSplit/>
        </w:trPr>
        <w:tc>
          <w:tcPr>
            <w:tcW w:w="7338" w:type="dxa"/>
            <w:gridSpan w:val="2"/>
          </w:tcPr>
          <w:p w14:paraId="5861B9F1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Aluno: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Merge/>
          </w:tcPr>
          <w:p w14:paraId="3827350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3295B20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1844" w:rsidRPr="0064764E" w14:paraId="744459A9" w14:textId="77777777" w:rsidTr="000E49BC">
        <w:trPr>
          <w:cantSplit/>
        </w:trPr>
        <w:tc>
          <w:tcPr>
            <w:tcW w:w="3936" w:type="dxa"/>
          </w:tcPr>
          <w:p w14:paraId="4B5340DF" w14:textId="3423B30D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Turma: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76A41">
              <w:rPr>
                <w:rFonts w:ascii="Arial" w:hAnsi="Arial" w:cs="Arial"/>
                <w:sz w:val="20"/>
                <w:szCs w:val="20"/>
              </w:rPr>
              <w:t>EW3</w:t>
            </w:r>
          </w:p>
        </w:tc>
        <w:tc>
          <w:tcPr>
            <w:tcW w:w="3402" w:type="dxa"/>
          </w:tcPr>
          <w:p w14:paraId="53EC87D9" w14:textId="3B058211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Semestre: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F75FC">
              <w:rPr>
                <w:rFonts w:ascii="Arial" w:hAnsi="Arial" w:cs="Arial"/>
                <w:sz w:val="20"/>
                <w:szCs w:val="20"/>
              </w:rPr>
              <w:t>2</w:t>
            </w:r>
            <w:r w:rsidR="001B2B56" w:rsidRPr="0064764E">
              <w:rPr>
                <w:rFonts w:ascii="Arial" w:hAnsi="Arial" w:cs="Arial"/>
                <w:sz w:val="20"/>
                <w:szCs w:val="20"/>
              </w:rPr>
              <w:t>º</w:t>
            </w:r>
            <w:bookmarkStart w:id="1" w:name="_GoBack"/>
            <w:bookmarkEnd w:id="1"/>
            <w:r w:rsidR="001B2B56" w:rsidRPr="0064764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27" w:type="dxa"/>
            <w:gridSpan w:val="2"/>
          </w:tcPr>
          <w:p w14:paraId="34246BB2" w14:textId="54C8C2AD" w:rsidR="00E21844" w:rsidRPr="0064764E" w:rsidRDefault="00E21844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Valor: </w:t>
            </w:r>
            <w:r w:rsidR="00D76A41">
              <w:rPr>
                <w:rFonts w:ascii="Arial" w:hAnsi="Arial" w:cs="Arial"/>
                <w:sz w:val="20"/>
                <w:szCs w:val="20"/>
              </w:rPr>
              <w:t>1</w:t>
            </w:r>
            <w:r w:rsidR="00D93FED" w:rsidRPr="0064764E">
              <w:rPr>
                <w:rFonts w:ascii="Arial" w:hAnsi="Arial" w:cs="Arial"/>
                <w:sz w:val="20"/>
                <w:szCs w:val="20"/>
              </w:rPr>
              <w:t>,0</w:t>
            </w: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476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to</w:t>
            </w:r>
            <w:r w:rsidR="006E0962"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s</w:t>
            </w:r>
            <w:proofErr w:type="spellEnd"/>
          </w:p>
        </w:tc>
      </w:tr>
      <w:tr w:rsidR="00E21844" w:rsidRPr="0064764E" w14:paraId="02600796" w14:textId="77777777" w:rsidTr="000E49BC">
        <w:trPr>
          <w:cantSplit/>
        </w:trPr>
        <w:tc>
          <w:tcPr>
            <w:tcW w:w="3936" w:type="dxa"/>
          </w:tcPr>
          <w:p w14:paraId="7D30ABF7" w14:textId="2948D033" w:rsidR="00E21844" w:rsidRPr="0064764E" w:rsidRDefault="00E21844" w:rsidP="005C646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4F42216F" w14:textId="7FDB25B2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Avaliação:</w:t>
            </w:r>
            <w:r w:rsidR="001B2B56"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93FED" w:rsidRPr="0064764E">
              <w:rPr>
                <w:rFonts w:ascii="Arial" w:hAnsi="Arial" w:cs="Arial"/>
                <w:b/>
                <w:sz w:val="20"/>
                <w:szCs w:val="20"/>
              </w:rPr>
              <w:t>Bimestral</w:t>
            </w:r>
          </w:p>
        </w:tc>
        <w:tc>
          <w:tcPr>
            <w:tcW w:w="2727" w:type="dxa"/>
            <w:gridSpan w:val="2"/>
          </w:tcPr>
          <w:p w14:paraId="37097F29" w14:textId="77777777" w:rsidR="00E21844" w:rsidRPr="0064764E" w:rsidRDefault="00E21844" w:rsidP="00304A7C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0FC81B" w14:textId="77777777" w:rsidR="000B5649" w:rsidRPr="0064764E" w:rsidRDefault="000B5649" w:rsidP="00304A7C">
      <w:pPr>
        <w:spacing w:after="0"/>
        <w:rPr>
          <w:rFonts w:ascii="Arial" w:hAnsi="Arial" w:cs="Arial"/>
          <w:b/>
          <w:sz w:val="10"/>
          <w:szCs w:val="10"/>
        </w:rPr>
      </w:pPr>
    </w:p>
    <w:p w14:paraId="5C620E2D" w14:textId="77777777" w:rsidR="007F44AD" w:rsidRPr="0064764E" w:rsidRDefault="007F44AD" w:rsidP="00304A7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64764E">
        <w:rPr>
          <w:rFonts w:ascii="Arial" w:hAnsi="Arial" w:cs="Arial"/>
          <w:b/>
          <w:sz w:val="20"/>
          <w:szCs w:val="20"/>
        </w:rPr>
        <w:t>INSTRUÇÕES DA PROVA</w:t>
      </w:r>
    </w:p>
    <w:p w14:paraId="38C6C304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tabs>
          <w:tab w:val="num" w:pos="397"/>
        </w:tabs>
        <w:spacing w:after="0"/>
        <w:jc w:val="both"/>
        <w:rPr>
          <w:rFonts w:ascii="Arial" w:hAnsi="Arial" w:cs="Arial"/>
          <w:color w:val="000000"/>
          <w:sz w:val="18"/>
          <w:szCs w:val="20"/>
        </w:rPr>
      </w:pPr>
      <w:r w:rsidRPr="0064764E">
        <w:rPr>
          <w:rFonts w:ascii="Arial" w:hAnsi="Arial" w:cs="Arial"/>
          <w:color w:val="000000"/>
          <w:sz w:val="18"/>
          <w:szCs w:val="20"/>
        </w:rPr>
        <w:t>Leia atentamente as questões antes de respondê-las;</w:t>
      </w:r>
    </w:p>
    <w:p w14:paraId="3C345528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tabs>
          <w:tab w:val="num" w:pos="397"/>
        </w:tabs>
        <w:spacing w:after="0"/>
        <w:jc w:val="both"/>
        <w:rPr>
          <w:rFonts w:ascii="Arial" w:hAnsi="Arial" w:cs="Arial"/>
          <w:color w:val="000000"/>
          <w:sz w:val="18"/>
          <w:szCs w:val="20"/>
        </w:rPr>
      </w:pPr>
      <w:r w:rsidRPr="0064764E">
        <w:rPr>
          <w:rFonts w:ascii="Arial" w:hAnsi="Arial" w:cs="Arial"/>
          <w:color w:val="000000"/>
          <w:sz w:val="18"/>
          <w:szCs w:val="20"/>
        </w:rPr>
        <w:t xml:space="preserve">Todas as questões deverão ser respondidas com CANETA azul ou preta; </w:t>
      </w:r>
    </w:p>
    <w:p w14:paraId="3EB3BE2B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tabs>
          <w:tab w:val="num" w:pos="397"/>
        </w:tabs>
        <w:spacing w:after="0"/>
        <w:jc w:val="both"/>
        <w:rPr>
          <w:rFonts w:ascii="Arial" w:hAnsi="Arial" w:cs="Arial"/>
          <w:color w:val="000000"/>
          <w:sz w:val="18"/>
          <w:szCs w:val="20"/>
        </w:rPr>
      </w:pPr>
      <w:r w:rsidRPr="0064764E">
        <w:rPr>
          <w:rFonts w:ascii="Arial" w:hAnsi="Arial" w:cs="Arial"/>
          <w:color w:val="000000"/>
          <w:sz w:val="18"/>
          <w:szCs w:val="20"/>
        </w:rPr>
        <w:t xml:space="preserve">Prova a lápis não tem direito à revisão; </w:t>
      </w:r>
    </w:p>
    <w:p w14:paraId="10933AE9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tabs>
          <w:tab w:val="num" w:pos="397"/>
        </w:tabs>
        <w:spacing w:after="0"/>
        <w:jc w:val="both"/>
        <w:rPr>
          <w:rFonts w:ascii="Arial" w:hAnsi="Arial" w:cs="Arial"/>
          <w:color w:val="000000"/>
          <w:sz w:val="18"/>
          <w:szCs w:val="20"/>
        </w:rPr>
      </w:pPr>
      <w:r w:rsidRPr="0064764E">
        <w:rPr>
          <w:rFonts w:ascii="Arial" w:hAnsi="Arial" w:cs="Arial"/>
          <w:color w:val="000000"/>
          <w:sz w:val="18"/>
          <w:szCs w:val="20"/>
        </w:rPr>
        <w:t>As questões objetivas rasuradas serão consideradas nulas;</w:t>
      </w:r>
    </w:p>
    <w:p w14:paraId="7B47B476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spacing w:after="0"/>
        <w:jc w:val="both"/>
        <w:rPr>
          <w:rFonts w:ascii="Arial" w:hAnsi="Arial" w:cs="Arial"/>
          <w:bCs/>
          <w:sz w:val="18"/>
          <w:szCs w:val="20"/>
        </w:rPr>
      </w:pPr>
      <w:r w:rsidRPr="0064764E">
        <w:rPr>
          <w:rFonts w:ascii="Arial" w:hAnsi="Arial" w:cs="Arial"/>
          <w:bCs/>
          <w:sz w:val="18"/>
          <w:szCs w:val="20"/>
        </w:rPr>
        <w:t>Desligue o celular, não consulte material, colegas ou fontes de qualquer outra natureza. Evite que sua prova seja recolhida pelo professor por atitudes indevidas.</w:t>
      </w:r>
    </w:p>
    <w:p w14:paraId="08E31F70" w14:textId="77777777" w:rsidR="007F44AD" w:rsidRPr="0064764E" w:rsidRDefault="007F44AD" w:rsidP="00631DE4">
      <w:pPr>
        <w:pStyle w:val="PargrafodaLista"/>
        <w:numPr>
          <w:ilvl w:val="0"/>
          <w:numId w:val="2"/>
        </w:num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15" w:color="auto"/>
        </w:pBdr>
        <w:tabs>
          <w:tab w:val="num" w:pos="397"/>
        </w:tabs>
        <w:spacing w:after="0"/>
        <w:jc w:val="both"/>
        <w:rPr>
          <w:rFonts w:ascii="Arial" w:hAnsi="Arial" w:cs="Arial"/>
          <w:color w:val="000000"/>
          <w:sz w:val="18"/>
          <w:szCs w:val="20"/>
        </w:rPr>
      </w:pPr>
      <w:r w:rsidRPr="0064764E">
        <w:rPr>
          <w:rFonts w:ascii="Arial" w:hAnsi="Arial" w:cs="Arial"/>
          <w:color w:val="000000"/>
          <w:sz w:val="18"/>
          <w:szCs w:val="20"/>
        </w:rPr>
        <w:t>PROVA SEM CONSULTA E INDIVIDUAL.</w:t>
      </w:r>
    </w:p>
    <w:p w14:paraId="192550A0" w14:textId="7C59E112" w:rsidR="009328A6" w:rsidRDefault="009328A6" w:rsidP="00D545B8">
      <w:pPr>
        <w:rPr>
          <w:rFonts w:ascii="Arial" w:hAnsi="Arial"/>
        </w:rPr>
      </w:pPr>
    </w:p>
    <w:p w14:paraId="0CF11018" w14:textId="4379E7B7" w:rsidR="00340373" w:rsidRDefault="00163D75" w:rsidP="004270A4">
      <w:pPr>
        <w:spacing w:after="160" w:line="259" w:lineRule="auto"/>
      </w:pPr>
      <w:r w:rsidRPr="004270A4">
        <w:rPr>
          <w:rFonts w:asciiTheme="minorHAnsi" w:hAnsiTheme="minorHAnsi" w:cstheme="minorHAnsi"/>
          <w:b/>
          <w:i/>
          <w:sz w:val="24"/>
          <w:szCs w:val="24"/>
        </w:rPr>
        <w:t>1ª. Questão – (</w:t>
      </w:r>
      <w:r w:rsidR="00622192" w:rsidRPr="004270A4">
        <w:rPr>
          <w:rFonts w:asciiTheme="minorHAnsi" w:hAnsiTheme="minorHAnsi" w:cstheme="minorHAnsi"/>
          <w:b/>
          <w:i/>
          <w:sz w:val="24"/>
          <w:szCs w:val="24"/>
        </w:rPr>
        <w:t>1.</w:t>
      </w:r>
      <w:r w:rsidR="00985C1E">
        <w:rPr>
          <w:rFonts w:asciiTheme="minorHAnsi" w:hAnsiTheme="minorHAnsi" w:cstheme="minorHAnsi"/>
          <w:b/>
          <w:i/>
          <w:sz w:val="24"/>
          <w:szCs w:val="24"/>
        </w:rPr>
        <w:t>5</w:t>
      </w:r>
      <w:r w:rsidRPr="004270A4"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proofErr w:type="spellStart"/>
      <w:r w:rsidRPr="004270A4">
        <w:rPr>
          <w:rFonts w:asciiTheme="minorHAnsi" w:hAnsiTheme="minorHAnsi" w:cstheme="minorHAnsi"/>
          <w:b/>
          <w:i/>
          <w:sz w:val="24"/>
          <w:szCs w:val="24"/>
        </w:rPr>
        <w:t>ponto</w:t>
      </w:r>
      <w:proofErr w:type="spellEnd"/>
      <w:r w:rsidRPr="004270A4">
        <w:rPr>
          <w:rFonts w:asciiTheme="minorHAnsi" w:hAnsiTheme="minorHAnsi" w:cstheme="minorHAnsi"/>
          <w:b/>
          <w:i/>
          <w:sz w:val="24"/>
          <w:szCs w:val="24"/>
        </w:rPr>
        <w:t>):</w:t>
      </w:r>
      <w:r w:rsidRPr="004270A4">
        <w:rPr>
          <w:rFonts w:asciiTheme="minorHAnsi" w:hAnsiTheme="minorHAnsi" w:cstheme="minorHAnsi"/>
          <w:sz w:val="24"/>
          <w:szCs w:val="24"/>
        </w:rPr>
        <w:t xml:space="preserve"> </w:t>
      </w:r>
      <w:r w:rsidR="00D2656A" w:rsidRPr="004270A4">
        <w:rPr>
          <w:rFonts w:asciiTheme="minorHAnsi" w:hAnsiTheme="minorHAnsi" w:cstheme="minorHAnsi"/>
          <w:sz w:val="24"/>
          <w:szCs w:val="24"/>
        </w:rPr>
        <w:t>Considere a</w:t>
      </w:r>
      <w:r w:rsidR="00340373" w:rsidRPr="004270A4">
        <w:rPr>
          <w:rFonts w:asciiTheme="minorHAnsi" w:hAnsiTheme="minorHAnsi" w:cstheme="minorHAnsi"/>
          <w:sz w:val="24"/>
          <w:szCs w:val="24"/>
        </w:rPr>
        <w:t xml:space="preserve">s tabelas PAGAR e </w:t>
      </w:r>
      <w:r w:rsidR="00C05EC0">
        <w:rPr>
          <w:rFonts w:asciiTheme="minorHAnsi" w:hAnsiTheme="minorHAnsi" w:cstheme="minorHAnsi"/>
          <w:sz w:val="24"/>
          <w:szCs w:val="24"/>
        </w:rPr>
        <w:t>LOG</w:t>
      </w:r>
      <w:r w:rsidR="00340373" w:rsidRPr="004270A4">
        <w:rPr>
          <w:rFonts w:asciiTheme="minorHAnsi" w:hAnsiTheme="minorHAnsi" w:cstheme="minorHAnsi"/>
          <w:sz w:val="24"/>
          <w:szCs w:val="24"/>
        </w:rPr>
        <w:t xml:space="preserve"> com </w:t>
      </w:r>
      <w:r w:rsidR="00FA2307" w:rsidRPr="004270A4">
        <w:rPr>
          <w:rFonts w:asciiTheme="minorHAnsi" w:hAnsiTheme="minorHAnsi" w:cstheme="minorHAnsi"/>
          <w:sz w:val="24"/>
          <w:szCs w:val="24"/>
        </w:rPr>
        <w:t>a</w:t>
      </w:r>
      <w:r w:rsidR="00340373" w:rsidRPr="004270A4">
        <w:rPr>
          <w:rFonts w:asciiTheme="minorHAnsi" w:hAnsiTheme="minorHAnsi" w:cstheme="minorHAnsi"/>
          <w:sz w:val="24"/>
          <w:szCs w:val="24"/>
        </w:rPr>
        <w:t>s estrutura</w:t>
      </w:r>
      <w:r w:rsidR="00FA2307" w:rsidRPr="004270A4">
        <w:rPr>
          <w:rFonts w:asciiTheme="minorHAnsi" w:hAnsiTheme="minorHAnsi" w:cstheme="minorHAnsi"/>
          <w:sz w:val="24"/>
          <w:szCs w:val="24"/>
        </w:rPr>
        <w:t>s</w:t>
      </w:r>
      <w:r w:rsidR="00340373" w:rsidRPr="004270A4">
        <w:rPr>
          <w:rFonts w:asciiTheme="minorHAnsi" w:hAnsiTheme="minorHAnsi" w:cstheme="minorHAnsi"/>
          <w:sz w:val="24"/>
          <w:szCs w:val="24"/>
        </w:rPr>
        <w:t xml:space="preserve"> listadas abaixo. </w:t>
      </w:r>
      <w:r w:rsidR="00340373">
        <w:t>Crie um método de auditoria, que tenha atenda os seguintes requisitos:</w:t>
      </w:r>
    </w:p>
    <w:p w14:paraId="1703202B" w14:textId="3EB5B276" w:rsidR="00340373" w:rsidRDefault="00340373" w:rsidP="00BD2EDD">
      <w:pPr>
        <w:pStyle w:val="PargrafodaLista"/>
        <w:numPr>
          <w:ilvl w:val="1"/>
          <w:numId w:val="3"/>
        </w:numPr>
        <w:spacing w:after="160" w:line="259" w:lineRule="auto"/>
      </w:pPr>
      <w:r>
        <w:t>Armazene a data/hora, usuári</w:t>
      </w:r>
      <w:r w:rsidR="00FA2307">
        <w:t xml:space="preserve">o, </w:t>
      </w:r>
      <w:r w:rsidR="00985C1E">
        <w:t>computador do usuário</w:t>
      </w:r>
      <w:r>
        <w:t xml:space="preserve"> e dados</w:t>
      </w:r>
      <w:r w:rsidR="00FA2307">
        <w:t xml:space="preserve"> excluídos</w:t>
      </w:r>
      <w:r>
        <w:t xml:space="preserve"> (</w:t>
      </w:r>
      <w:proofErr w:type="spellStart"/>
      <w:r>
        <w:t>Pag_fatura</w:t>
      </w:r>
      <w:proofErr w:type="spellEnd"/>
      <w:r>
        <w:t xml:space="preserve">, </w:t>
      </w:r>
      <w:proofErr w:type="spellStart"/>
      <w:r>
        <w:t>pag_descricao</w:t>
      </w:r>
      <w:proofErr w:type="spellEnd"/>
      <w:r>
        <w:t xml:space="preserve"> e valor) de </w:t>
      </w:r>
      <w:r w:rsidRPr="006B4718">
        <w:rPr>
          <w:b/>
          <w:u w:val="single"/>
        </w:rPr>
        <w:t>qualquer registro excluído</w:t>
      </w:r>
      <w:r w:rsidRPr="00340373">
        <w:rPr>
          <w:b/>
          <w:u w:val="single"/>
        </w:rPr>
        <w:t xml:space="preserve"> </w:t>
      </w:r>
      <w:r>
        <w:t>d</w:t>
      </w:r>
      <w:r w:rsidR="006B4718">
        <w:t>a tabela pagar</w:t>
      </w:r>
      <w:r>
        <w:t>.</w:t>
      </w:r>
    </w:p>
    <w:p w14:paraId="6DF5D4FB" w14:textId="6A9ABCB7" w:rsidR="00340373" w:rsidRDefault="00340373" w:rsidP="00BD2EDD">
      <w:pPr>
        <w:pStyle w:val="PargrafodaLista"/>
        <w:numPr>
          <w:ilvl w:val="1"/>
          <w:numId w:val="3"/>
        </w:numPr>
        <w:spacing w:after="160" w:line="259" w:lineRule="auto"/>
      </w:pPr>
      <w:r>
        <w:t>Armazene a data/hora, usuário</w:t>
      </w:r>
      <w:r w:rsidR="00FA2307">
        <w:t>, estação</w:t>
      </w:r>
      <w:r>
        <w:t xml:space="preserve"> e dados </w:t>
      </w:r>
      <w:r w:rsidR="00FA2307">
        <w:t>alterados</w:t>
      </w:r>
      <w:r>
        <w:t xml:space="preserve"> (</w:t>
      </w:r>
      <w:proofErr w:type="spellStart"/>
      <w:r w:rsidR="00FA2307">
        <w:t>Pag_fatura</w:t>
      </w:r>
      <w:proofErr w:type="spellEnd"/>
      <w:r w:rsidR="00FA2307">
        <w:t xml:space="preserve">, </w:t>
      </w:r>
      <w:proofErr w:type="spellStart"/>
      <w:r w:rsidR="00FA2307">
        <w:t>pag_descricao</w:t>
      </w:r>
      <w:proofErr w:type="spellEnd"/>
      <w:r w:rsidR="00FA2307">
        <w:t xml:space="preserve"> e valor)</w:t>
      </w:r>
      <w:r>
        <w:t xml:space="preserve">, de </w:t>
      </w:r>
      <w:r w:rsidRPr="006B4718">
        <w:rPr>
          <w:b/>
          <w:u w:val="single"/>
        </w:rPr>
        <w:t>qualquer registro ALTERADO</w:t>
      </w:r>
      <w:r w:rsidR="006B4718" w:rsidRPr="006B4718">
        <w:t xml:space="preserve"> </w:t>
      </w:r>
      <w:r w:rsidR="006B4718">
        <w:t>na tabela pagar</w:t>
      </w:r>
      <w:r>
        <w:t>.</w:t>
      </w:r>
    </w:p>
    <w:p w14:paraId="4D46A234" w14:textId="5D6BE581" w:rsidR="006B4718" w:rsidRDefault="00985C1E" w:rsidP="00BD2EDD">
      <w:pPr>
        <w:pStyle w:val="PargrafodaLista"/>
        <w:numPr>
          <w:ilvl w:val="1"/>
          <w:numId w:val="3"/>
        </w:numPr>
        <w:spacing w:after="160" w:line="259" w:lineRule="auto"/>
      </w:pPr>
      <w:r>
        <w:t xml:space="preserve">Armazenar no campo OPERACAO </w:t>
      </w:r>
      <w:r w:rsidR="006B4718">
        <w:t>se a operação registrada foi uma exclusão ou alteração</w:t>
      </w:r>
    </w:p>
    <w:p w14:paraId="0AF88657" w14:textId="77777777" w:rsidR="00340373" w:rsidRDefault="00340373" w:rsidP="00BD2EDD">
      <w:pPr>
        <w:pStyle w:val="PargrafodaLista"/>
        <w:numPr>
          <w:ilvl w:val="1"/>
          <w:numId w:val="3"/>
        </w:numPr>
        <w:spacing w:after="160" w:line="259" w:lineRule="auto"/>
      </w:pPr>
      <w:r>
        <w:t xml:space="preserve">Use </w:t>
      </w:r>
      <w:r>
        <w:rPr>
          <w:rFonts w:ascii="Consolas" w:hAnsi="Consolas" w:cs="Consolas"/>
          <w:color w:val="FF00FF"/>
          <w:sz w:val="19"/>
          <w:szCs w:val="19"/>
        </w:rPr>
        <w:t xml:space="preserve">SYSTEM_USER e HOST_NAME() </w:t>
      </w:r>
      <w:r w:rsidRPr="00F60852">
        <w:rPr>
          <w:rFonts w:ascii="Consolas" w:hAnsi="Consolas" w:cs="Consolas"/>
          <w:sz w:val="19"/>
          <w:szCs w:val="19"/>
        </w:rPr>
        <w:t xml:space="preserve">para </w:t>
      </w:r>
      <w:r>
        <w:rPr>
          <w:rFonts w:ascii="Consolas" w:hAnsi="Consolas" w:cs="Consolas"/>
          <w:sz w:val="19"/>
          <w:szCs w:val="19"/>
        </w:rPr>
        <w:t>pegar o nome do usuário e o nome da estação</w:t>
      </w:r>
    </w:p>
    <w:p w14:paraId="6ACA138E" w14:textId="123E6950" w:rsidR="00126FBF" w:rsidRPr="00126FBF" w:rsidRDefault="00C05EC0" w:rsidP="00126FBF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2D2410B" wp14:editId="3850E3C2">
            <wp:extent cx="6120130" cy="240538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4703" w14:textId="3A2C8040" w:rsidR="005B5C7F" w:rsidRDefault="005B5C7F" w:rsidP="005B5C7F">
      <w:pPr>
        <w:shd w:val="clear" w:color="auto" w:fill="FFFFFF"/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5840F5CF" w14:textId="77777777" w:rsidR="00126FBF" w:rsidRPr="005B5C7F" w:rsidRDefault="00126FBF" w:rsidP="005B5C7F">
      <w:pPr>
        <w:shd w:val="clear" w:color="auto" w:fill="FFFFFF"/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p w14:paraId="54580EC6" w14:textId="2FE03BCF" w:rsidR="00340373" w:rsidRDefault="00340373" w:rsidP="0091795E">
      <w:pPr>
        <w:ind w:left="360"/>
        <w:jc w:val="right"/>
        <w:rPr>
          <w:rFonts w:ascii="Arial" w:hAnsi="Arial"/>
          <w:i/>
        </w:rPr>
      </w:pPr>
    </w:p>
    <w:p w14:paraId="4CD67B59" w14:textId="568FD1A8" w:rsidR="0091795E" w:rsidRDefault="00A13F14" w:rsidP="00A13F14">
      <w:pPr>
        <w:rPr>
          <w:rFonts w:ascii="Arial" w:hAnsi="Arial"/>
          <w:b/>
          <w:i/>
        </w:rPr>
      </w:pPr>
      <w:r w:rsidRPr="00A13F14">
        <w:rPr>
          <w:rFonts w:ascii="Arial" w:hAnsi="Arial"/>
          <w:b/>
          <w:i/>
        </w:rPr>
        <w:t>Para as próximas questões, considere as seguintes tabelas e relacionamentos:</w:t>
      </w:r>
    </w:p>
    <w:p w14:paraId="666AF0DF" w14:textId="0BCAB51E" w:rsidR="00A13F14" w:rsidRPr="00A13F14" w:rsidRDefault="00DF667F" w:rsidP="00A13F14">
      <w:pPr>
        <w:rPr>
          <w:rFonts w:ascii="Arial" w:hAnsi="Arial"/>
          <w:b/>
          <w:i/>
        </w:rPr>
      </w:pPr>
      <w:r>
        <w:rPr>
          <w:rFonts w:ascii="Arial" w:hAnsi="Arial"/>
          <w:b/>
          <w:i/>
          <w:noProof/>
        </w:rPr>
        <w:lastRenderedPageBreak/>
        <w:drawing>
          <wp:inline distT="0" distB="0" distL="0" distR="0" wp14:anchorId="72F7DE0D" wp14:editId="5C4CDD17">
            <wp:extent cx="6120130" cy="30721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6FAB" w14:textId="6503BD80" w:rsidR="00A13F14" w:rsidRDefault="00A13F14" w:rsidP="002E41F8">
      <w:pPr>
        <w:spacing w:after="0"/>
        <w:rPr>
          <w:rFonts w:asciiTheme="minorHAnsi" w:hAnsiTheme="minorHAnsi" w:cstheme="minorHAnsi"/>
          <w:sz w:val="24"/>
          <w:szCs w:val="24"/>
        </w:rPr>
      </w:pPr>
      <w:r w:rsidRPr="00985C1E">
        <w:rPr>
          <w:rFonts w:asciiTheme="minorHAnsi" w:hAnsiTheme="minorHAnsi" w:cstheme="minorHAnsi"/>
          <w:b/>
          <w:i/>
          <w:sz w:val="24"/>
          <w:szCs w:val="24"/>
        </w:rPr>
        <w:t xml:space="preserve">2ª. Questão – (1.0 </w:t>
      </w:r>
      <w:proofErr w:type="spellStart"/>
      <w:r w:rsidRPr="00985C1E">
        <w:rPr>
          <w:rFonts w:asciiTheme="minorHAnsi" w:hAnsiTheme="minorHAnsi" w:cstheme="minorHAnsi"/>
          <w:b/>
          <w:i/>
          <w:sz w:val="24"/>
          <w:szCs w:val="24"/>
        </w:rPr>
        <w:t>ponto</w:t>
      </w:r>
      <w:proofErr w:type="spellEnd"/>
      <w:r w:rsidRPr="00985C1E">
        <w:rPr>
          <w:rFonts w:asciiTheme="minorHAnsi" w:hAnsiTheme="minorHAnsi" w:cstheme="minorHAnsi"/>
          <w:b/>
          <w:i/>
          <w:sz w:val="24"/>
          <w:szCs w:val="24"/>
        </w:rPr>
        <w:t>):</w:t>
      </w:r>
      <w:r w:rsidRPr="00985C1E">
        <w:rPr>
          <w:rFonts w:asciiTheme="minorHAnsi" w:hAnsiTheme="minorHAnsi" w:cstheme="minorHAnsi"/>
          <w:sz w:val="24"/>
          <w:szCs w:val="24"/>
        </w:rPr>
        <w:t xml:space="preserve"> </w:t>
      </w:r>
      <w:r w:rsidR="002E41F8" w:rsidRPr="002E41F8">
        <w:rPr>
          <w:rFonts w:asciiTheme="minorHAnsi" w:hAnsiTheme="minorHAnsi" w:cstheme="minorHAnsi"/>
          <w:sz w:val="24"/>
          <w:szCs w:val="24"/>
        </w:rPr>
        <w:t xml:space="preserve">Escreva uma consulta que mostre </w:t>
      </w:r>
      <w:r w:rsidR="003D57E3">
        <w:rPr>
          <w:rFonts w:asciiTheme="minorHAnsi" w:hAnsiTheme="minorHAnsi" w:cstheme="minorHAnsi"/>
          <w:sz w:val="24"/>
          <w:szCs w:val="24"/>
        </w:rPr>
        <w:t>o total PAGO por cada empresa</w:t>
      </w:r>
      <w:r w:rsidR="009E248D">
        <w:rPr>
          <w:rFonts w:asciiTheme="minorHAnsi" w:hAnsiTheme="minorHAnsi" w:cstheme="minorHAnsi"/>
          <w:sz w:val="24"/>
          <w:szCs w:val="24"/>
        </w:rPr>
        <w:t>, RAMO e UF</w:t>
      </w:r>
      <w:r w:rsidR="002E41F8">
        <w:rPr>
          <w:rFonts w:asciiTheme="minorHAnsi" w:hAnsiTheme="minorHAnsi" w:cstheme="minorHAnsi"/>
          <w:sz w:val="24"/>
          <w:szCs w:val="24"/>
        </w:rPr>
        <w:t>:</w:t>
      </w:r>
      <w:r w:rsidR="003D57E3">
        <w:rPr>
          <w:rFonts w:asciiTheme="minorHAnsi" w:hAnsiTheme="minorHAnsi" w:cstheme="minorHAnsi"/>
          <w:sz w:val="24"/>
          <w:szCs w:val="24"/>
        </w:rPr>
        <w:t xml:space="preserve"> A consulta deve mostra</w:t>
      </w:r>
      <w:r w:rsidR="009E248D">
        <w:rPr>
          <w:rFonts w:asciiTheme="minorHAnsi" w:hAnsiTheme="minorHAnsi" w:cstheme="minorHAnsi"/>
          <w:sz w:val="24"/>
          <w:szCs w:val="24"/>
        </w:rPr>
        <w:t>r:</w:t>
      </w:r>
    </w:p>
    <w:p w14:paraId="78746EAF" w14:textId="08068C30" w:rsidR="002E41F8" w:rsidRDefault="002E41F8" w:rsidP="002E41F8">
      <w:pPr>
        <w:pStyle w:val="PargrafodaLista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Nome da empresa</w:t>
      </w:r>
    </w:p>
    <w:p w14:paraId="7E3CC302" w14:textId="39F335B9" w:rsidR="009E248D" w:rsidRDefault="009E248D" w:rsidP="002E41F8">
      <w:pPr>
        <w:pStyle w:val="PargrafodaLista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Ramo</w:t>
      </w:r>
    </w:p>
    <w:p w14:paraId="2F3DF56C" w14:textId="30987DA2" w:rsidR="002E41F8" w:rsidRDefault="009E248D" w:rsidP="002E41F8">
      <w:pPr>
        <w:pStyle w:val="PargrafodaLista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UF</w:t>
      </w:r>
    </w:p>
    <w:p w14:paraId="2A302728" w14:textId="09647EDF" w:rsidR="002E41F8" w:rsidRPr="003D57E3" w:rsidRDefault="003D57E3" w:rsidP="003D57E3">
      <w:pPr>
        <w:pStyle w:val="PargrafodaLista"/>
        <w:numPr>
          <w:ilvl w:val="0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Total pago</w:t>
      </w:r>
    </w:p>
    <w:p w14:paraId="405EC079" w14:textId="414DD684" w:rsidR="00D52F80" w:rsidRDefault="00D52F80" w:rsidP="00D52F80">
      <w:pPr>
        <w:pStyle w:val="PargrafodaLista"/>
        <w:numPr>
          <w:ilvl w:val="1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 w:rsidRPr="00D52F80">
        <w:rPr>
          <w:rFonts w:asciiTheme="minorHAnsi" w:hAnsiTheme="minorHAnsi" w:cstheme="minorHAnsi"/>
          <w:b/>
          <w:sz w:val="24"/>
          <w:szCs w:val="24"/>
        </w:rPr>
        <w:t>Importante</w:t>
      </w:r>
      <w:r>
        <w:rPr>
          <w:rFonts w:asciiTheme="minorHAnsi" w:hAnsiTheme="minorHAnsi" w:cstheme="minorHAnsi"/>
          <w:sz w:val="24"/>
          <w:szCs w:val="24"/>
        </w:rPr>
        <w:t>: Deve ser mostrado somente o TOTAL pago de cada empresa</w:t>
      </w:r>
      <w:r w:rsidR="003D57E3">
        <w:rPr>
          <w:rFonts w:asciiTheme="minorHAnsi" w:hAnsiTheme="minorHAnsi" w:cstheme="minorHAnsi"/>
          <w:sz w:val="24"/>
          <w:szCs w:val="24"/>
        </w:rPr>
        <w:t xml:space="preserve"> em cada </w:t>
      </w:r>
      <w:r w:rsidR="009E248D">
        <w:rPr>
          <w:rFonts w:asciiTheme="minorHAnsi" w:hAnsiTheme="minorHAnsi" w:cstheme="minorHAnsi"/>
          <w:sz w:val="24"/>
          <w:szCs w:val="24"/>
        </w:rPr>
        <w:t>UF</w:t>
      </w:r>
      <w:r>
        <w:rPr>
          <w:rFonts w:asciiTheme="minorHAnsi" w:hAnsiTheme="minorHAnsi" w:cstheme="minorHAnsi"/>
          <w:sz w:val="24"/>
          <w:szCs w:val="24"/>
        </w:rPr>
        <w:t xml:space="preserve">, e não todas as faturas </w:t>
      </w:r>
      <w:r w:rsidR="003D57E3">
        <w:rPr>
          <w:rFonts w:asciiTheme="minorHAnsi" w:hAnsiTheme="minorHAnsi" w:cstheme="minorHAnsi"/>
          <w:sz w:val="24"/>
          <w:szCs w:val="24"/>
        </w:rPr>
        <w:t>pagas</w:t>
      </w:r>
      <w:r>
        <w:rPr>
          <w:rFonts w:asciiTheme="minorHAnsi" w:hAnsiTheme="minorHAnsi" w:cstheme="minorHAnsi"/>
          <w:sz w:val="24"/>
          <w:szCs w:val="24"/>
        </w:rPr>
        <w:t xml:space="preserve"> da empresa.</w:t>
      </w:r>
    </w:p>
    <w:p w14:paraId="73F3ED02" w14:textId="4E4A3A5D" w:rsidR="003D57E3" w:rsidRPr="002E41F8" w:rsidRDefault="003D57E3" w:rsidP="00D52F80">
      <w:pPr>
        <w:pStyle w:val="PargrafodaLista"/>
        <w:numPr>
          <w:ilvl w:val="1"/>
          <w:numId w:val="17"/>
        </w:numPr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A fatura é considerada PAGA quando o campo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Pag_dataPagto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contém uma data</w:t>
      </w:r>
    </w:p>
    <w:p w14:paraId="52217159" w14:textId="77777777" w:rsidR="002E41F8" w:rsidRDefault="002E41F8" w:rsidP="002E41F8">
      <w:pPr>
        <w:spacing w:after="0"/>
        <w:rPr>
          <w:rFonts w:ascii="Arial" w:hAnsi="Arial"/>
          <w:i/>
          <w:u w:val="single"/>
        </w:rPr>
      </w:pPr>
    </w:p>
    <w:p w14:paraId="62678D0D" w14:textId="4619BC5D" w:rsidR="0061615F" w:rsidRDefault="00DD1839" w:rsidP="002E41F8">
      <w:r>
        <w:rPr>
          <w:rFonts w:asciiTheme="minorHAnsi" w:hAnsiTheme="minorHAnsi" w:cstheme="minorHAnsi"/>
          <w:b/>
          <w:i/>
          <w:sz w:val="24"/>
          <w:szCs w:val="24"/>
        </w:rPr>
        <w:t>3</w:t>
      </w:r>
      <w:r w:rsidRPr="00862562">
        <w:rPr>
          <w:rFonts w:asciiTheme="minorHAnsi" w:hAnsiTheme="minorHAnsi" w:cstheme="minorHAnsi"/>
          <w:b/>
          <w:i/>
          <w:sz w:val="24"/>
          <w:szCs w:val="24"/>
        </w:rPr>
        <w:t>ª. Questão – (</w:t>
      </w:r>
      <w:r w:rsidR="002E41F8">
        <w:rPr>
          <w:rFonts w:asciiTheme="minorHAnsi" w:hAnsiTheme="minorHAnsi" w:cstheme="minorHAnsi"/>
          <w:b/>
          <w:i/>
          <w:sz w:val="24"/>
          <w:szCs w:val="24"/>
        </w:rPr>
        <w:t>0</w:t>
      </w:r>
      <w:r>
        <w:rPr>
          <w:rFonts w:asciiTheme="minorHAnsi" w:hAnsiTheme="minorHAnsi" w:cstheme="minorHAnsi"/>
          <w:b/>
          <w:i/>
          <w:sz w:val="24"/>
          <w:szCs w:val="24"/>
        </w:rPr>
        <w:t>.</w:t>
      </w:r>
      <w:r w:rsidR="002E41F8">
        <w:rPr>
          <w:rFonts w:asciiTheme="minorHAnsi" w:hAnsiTheme="minorHAnsi" w:cstheme="minorHAnsi"/>
          <w:b/>
          <w:i/>
          <w:sz w:val="24"/>
          <w:szCs w:val="24"/>
        </w:rPr>
        <w:t>5</w:t>
      </w:r>
      <w:r w:rsidRPr="00862562"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proofErr w:type="spellStart"/>
      <w:r w:rsidRPr="00862562">
        <w:rPr>
          <w:rFonts w:asciiTheme="minorHAnsi" w:hAnsiTheme="minorHAnsi" w:cstheme="minorHAnsi"/>
          <w:b/>
          <w:i/>
          <w:sz w:val="24"/>
          <w:szCs w:val="24"/>
        </w:rPr>
        <w:t>ponto</w:t>
      </w:r>
      <w:proofErr w:type="spellEnd"/>
      <w:r w:rsidRPr="00862562">
        <w:rPr>
          <w:rFonts w:asciiTheme="minorHAnsi" w:hAnsiTheme="minorHAnsi" w:cstheme="minorHAnsi"/>
          <w:b/>
          <w:i/>
          <w:sz w:val="24"/>
          <w:szCs w:val="24"/>
        </w:rPr>
        <w:t>):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2E41F8">
        <w:t xml:space="preserve">Altere a consulta criada para que a mostre somente empresas </w:t>
      </w:r>
      <w:r w:rsidR="003D57E3">
        <w:t>onde o total pago em algu</w:t>
      </w:r>
      <w:r w:rsidR="009E248D">
        <w:t xml:space="preserve">m UF </w:t>
      </w:r>
      <w:r w:rsidR="003D57E3">
        <w:t>seja</w:t>
      </w:r>
      <w:r w:rsidR="002E41F8">
        <w:t xml:space="preserve"> é maior que R$ 5.000,00</w:t>
      </w:r>
    </w:p>
    <w:p w14:paraId="06699D5A" w14:textId="2184E0B6" w:rsidR="00F31CE9" w:rsidRDefault="00F31CE9" w:rsidP="00F31CE9"/>
    <w:p w14:paraId="7504CED9" w14:textId="5B7D4AB8" w:rsidR="002E41F8" w:rsidRDefault="002E41F8" w:rsidP="002E41F8">
      <w:r>
        <w:rPr>
          <w:rFonts w:asciiTheme="minorHAnsi" w:hAnsiTheme="minorHAnsi" w:cstheme="minorHAnsi"/>
          <w:b/>
          <w:i/>
          <w:sz w:val="24"/>
          <w:szCs w:val="24"/>
        </w:rPr>
        <w:t>4</w:t>
      </w:r>
      <w:r w:rsidRPr="00862562">
        <w:rPr>
          <w:rFonts w:asciiTheme="minorHAnsi" w:hAnsiTheme="minorHAnsi" w:cstheme="minorHAnsi"/>
          <w:b/>
          <w:i/>
          <w:sz w:val="24"/>
          <w:szCs w:val="24"/>
        </w:rPr>
        <w:t>ª. Questão – (</w:t>
      </w:r>
      <w:r>
        <w:rPr>
          <w:rFonts w:asciiTheme="minorHAnsi" w:hAnsiTheme="minorHAnsi" w:cstheme="minorHAnsi"/>
          <w:b/>
          <w:i/>
          <w:sz w:val="24"/>
          <w:szCs w:val="24"/>
        </w:rPr>
        <w:t>1.0</w:t>
      </w:r>
      <w:r w:rsidRPr="00862562"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proofErr w:type="spellStart"/>
      <w:r w:rsidRPr="00862562">
        <w:rPr>
          <w:rFonts w:asciiTheme="minorHAnsi" w:hAnsiTheme="minorHAnsi" w:cstheme="minorHAnsi"/>
          <w:b/>
          <w:i/>
          <w:sz w:val="24"/>
          <w:szCs w:val="24"/>
        </w:rPr>
        <w:t>ponto</w:t>
      </w:r>
      <w:proofErr w:type="spellEnd"/>
      <w:r w:rsidRPr="00862562">
        <w:rPr>
          <w:rFonts w:asciiTheme="minorHAnsi" w:hAnsiTheme="minorHAnsi" w:cstheme="minorHAnsi"/>
          <w:b/>
          <w:i/>
          <w:sz w:val="24"/>
          <w:szCs w:val="24"/>
        </w:rPr>
        <w:t>):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t xml:space="preserve">Faça um SQL que copie a estrutura e TODOS os registros da tabela PAGAR para uma tabela </w:t>
      </w:r>
      <w:r w:rsidRPr="00D52F80">
        <w:rPr>
          <w:b/>
        </w:rPr>
        <w:t>TEMPORARIA</w:t>
      </w:r>
      <w:r>
        <w:t xml:space="preserve"> com o nome de </w:t>
      </w:r>
      <w:proofErr w:type="spellStart"/>
      <w:r w:rsidRPr="00D52F80">
        <w:rPr>
          <w:b/>
          <w:i/>
        </w:rPr>
        <w:t>pagar_temp</w:t>
      </w:r>
      <w:proofErr w:type="spellEnd"/>
      <w:r>
        <w:t>.  Esta tabela deve estar disponível para TODOS os usuários do banco de dados.</w:t>
      </w:r>
    </w:p>
    <w:p w14:paraId="01D5026E" w14:textId="41136443" w:rsidR="004713B5" w:rsidRDefault="00B45873" w:rsidP="00F31CE9">
      <w:pPr>
        <w:spacing w:after="0" w:line="240" w:lineRule="auto"/>
      </w:pPr>
      <w:r>
        <w:t xml:space="preserve"> </w:t>
      </w:r>
    </w:p>
    <w:p w14:paraId="0154B53E" w14:textId="77777777" w:rsidR="00485390" w:rsidRDefault="00BD2EDD" w:rsidP="00485390">
      <w:pPr>
        <w:rPr>
          <w:b/>
          <w:u w:val="single"/>
        </w:rPr>
      </w:pPr>
      <w:r w:rsidRPr="00BD2EDD">
        <w:rPr>
          <w:b/>
        </w:rPr>
        <w:t>5º. Questão (</w:t>
      </w:r>
      <w:r w:rsidR="00F31CE9">
        <w:rPr>
          <w:b/>
        </w:rPr>
        <w:t>1.0</w:t>
      </w:r>
      <w:r w:rsidRPr="00BD2EDD">
        <w:rPr>
          <w:b/>
        </w:rPr>
        <w:t xml:space="preserve">) : </w:t>
      </w:r>
      <w:r w:rsidR="00485390">
        <w:t xml:space="preserve">Criar uma </w:t>
      </w:r>
      <w:proofErr w:type="spellStart"/>
      <w:r w:rsidR="00485390">
        <w:t>store</w:t>
      </w:r>
      <w:proofErr w:type="spellEnd"/>
      <w:r w:rsidR="00485390">
        <w:t xml:space="preserve"> procedure que permita ao usuário consultar o Total a </w:t>
      </w:r>
      <w:r w:rsidR="00485390" w:rsidRPr="00DD1839">
        <w:rPr>
          <w:b/>
          <w:u w:val="single"/>
        </w:rPr>
        <w:t>pagar</w:t>
      </w:r>
      <w:r w:rsidR="00485390">
        <w:t xml:space="preserve"> para um fornecedor em um determinado período:</w:t>
      </w:r>
    </w:p>
    <w:p w14:paraId="29B9BEB3" w14:textId="77777777" w:rsidR="00485390" w:rsidRDefault="00485390" w:rsidP="00485390">
      <w:pPr>
        <w:pStyle w:val="PargrafodaLista"/>
        <w:numPr>
          <w:ilvl w:val="0"/>
          <w:numId w:val="5"/>
        </w:numPr>
      </w:pPr>
      <w:r>
        <w:t>O usuário deve fornecer a data inicial , a data final e  nome (ou a parte inicial do nome) da empresa que deseja consultar.</w:t>
      </w:r>
    </w:p>
    <w:p w14:paraId="55D5B530" w14:textId="77777777" w:rsidR="00485390" w:rsidRDefault="00485390" w:rsidP="00485390">
      <w:pPr>
        <w:pStyle w:val="PargrafodaLista"/>
        <w:numPr>
          <w:ilvl w:val="0"/>
          <w:numId w:val="5"/>
        </w:numPr>
      </w:pPr>
      <w:r>
        <w:t xml:space="preserve">Considere uma fatura paga se o campo </w:t>
      </w:r>
      <w:proofErr w:type="spellStart"/>
      <w:r>
        <w:t>pag_pagto</w:t>
      </w:r>
      <w:proofErr w:type="spellEnd"/>
      <w:r>
        <w:t xml:space="preserve"> contiver uma data.</w:t>
      </w:r>
    </w:p>
    <w:p w14:paraId="0294E7D1" w14:textId="77777777" w:rsidR="00485390" w:rsidRDefault="00485390" w:rsidP="00485390">
      <w:pPr>
        <w:pStyle w:val="PargrafodaLista"/>
        <w:numPr>
          <w:ilvl w:val="0"/>
          <w:numId w:val="5"/>
        </w:numPr>
      </w:pPr>
      <w:r>
        <w:t>Por exemplo, uma consulta para o cliente ‘Fazenda’ deve retornar algo como:</w:t>
      </w:r>
    </w:p>
    <w:p w14:paraId="41F2FEAF" w14:textId="77B1F6C4" w:rsidR="00BD2EDD" w:rsidRDefault="00BD2EDD" w:rsidP="00BD2EDD">
      <w:pPr>
        <w:spacing w:after="0" w:line="240" w:lineRule="auto"/>
        <w:rPr>
          <w:b/>
        </w:rPr>
      </w:pPr>
    </w:p>
    <w:p w14:paraId="701CD16C" w14:textId="7576265F" w:rsidR="00BD2EDD" w:rsidRDefault="00485390" w:rsidP="00BD2EDD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50AB0458" wp14:editId="4BD28B4B">
            <wp:extent cx="3331210" cy="74549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25FB" w14:textId="77777777" w:rsidR="000841E9" w:rsidRDefault="000841E9" w:rsidP="0061615F"/>
    <w:p w14:paraId="4FFB3810" w14:textId="77777777" w:rsidR="000841E9" w:rsidRDefault="000841E9" w:rsidP="006A5C28">
      <w:pPr>
        <w:rPr>
          <w:b/>
        </w:rPr>
      </w:pPr>
    </w:p>
    <w:p w14:paraId="6F2BAAD8" w14:textId="57D98CCB" w:rsidR="006A5C28" w:rsidRDefault="006A5C28" w:rsidP="006A5C28">
      <w:r>
        <w:rPr>
          <w:b/>
        </w:rPr>
        <w:t>8</w:t>
      </w:r>
      <w:r w:rsidRPr="006516B5">
        <w:rPr>
          <w:b/>
        </w:rPr>
        <w:t>º. Questão (</w:t>
      </w:r>
      <w:r>
        <w:rPr>
          <w:b/>
        </w:rPr>
        <w:t>1.0</w:t>
      </w:r>
      <w:r w:rsidRPr="006516B5">
        <w:rPr>
          <w:b/>
        </w:rPr>
        <w:t>) :</w:t>
      </w:r>
      <w:r>
        <w:rPr>
          <w:b/>
        </w:rPr>
        <w:t xml:space="preserve"> </w:t>
      </w:r>
      <w:r>
        <w:t>Considerando a tabela EMPRESA, informe os comandos necessários para:</w:t>
      </w:r>
    </w:p>
    <w:p w14:paraId="0438A2F3" w14:textId="7A5014CE" w:rsidR="006A5C28" w:rsidRDefault="006A5C28" w:rsidP="006A5C28">
      <w:pPr>
        <w:pStyle w:val="PargrafodaLista"/>
        <w:numPr>
          <w:ilvl w:val="0"/>
          <w:numId w:val="16"/>
        </w:numPr>
      </w:pPr>
      <w:r>
        <w:t xml:space="preserve">Criar um campo chamado ‘TESTE’ do tipo </w:t>
      </w:r>
      <w:proofErr w:type="spellStart"/>
      <w:r>
        <w:t>varchar</w:t>
      </w:r>
      <w:proofErr w:type="spellEnd"/>
      <w:r>
        <w:t>, com tamanho máximo de 10</w:t>
      </w:r>
      <w:r w:rsidR="000841E9">
        <w:t>.</w:t>
      </w:r>
    </w:p>
    <w:p w14:paraId="02B18D94" w14:textId="4E9F11D8" w:rsidR="006A5C28" w:rsidRDefault="006A5C28" w:rsidP="006A5C28">
      <w:pPr>
        <w:pStyle w:val="PargrafodaLista"/>
        <w:numPr>
          <w:ilvl w:val="0"/>
          <w:numId w:val="16"/>
        </w:numPr>
      </w:pPr>
      <w:r>
        <w:t>Excl</w:t>
      </w:r>
      <w:r w:rsidR="00181AFA">
        <w:t>u</w:t>
      </w:r>
      <w:r w:rsidR="00E52C2B">
        <w:t>ir</w:t>
      </w:r>
      <w:r>
        <w:t xml:space="preserve"> o campo TESTE, criado anteriormente.</w:t>
      </w:r>
    </w:p>
    <w:p w14:paraId="73B9D6CF" w14:textId="51532DAD" w:rsidR="006A5C28" w:rsidRDefault="00032D21" w:rsidP="00E0726D">
      <w:pPr>
        <w:pStyle w:val="PargrafodaLista"/>
        <w:numPr>
          <w:ilvl w:val="0"/>
          <w:numId w:val="16"/>
        </w:numPr>
      </w:pPr>
      <w:r>
        <w:t xml:space="preserve">Considerando que existem uma tabela </w:t>
      </w:r>
      <w:r w:rsidRPr="00032D21">
        <w:rPr>
          <w:b/>
        </w:rPr>
        <w:t>temporária</w:t>
      </w:r>
      <w:r>
        <w:t xml:space="preserve"> chamada </w:t>
      </w:r>
      <w:r w:rsidRPr="00032D21">
        <w:rPr>
          <w:b/>
        </w:rPr>
        <w:t>EMPRESA_TEMP</w:t>
      </w:r>
      <w:r>
        <w:t>, e que esta tabe</w:t>
      </w:r>
      <w:r w:rsidR="00A565A0">
        <w:t>l</w:t>
      </w:r>
      <w:r>
        <w:t>a foi criada pelo seu usuário, escreva um SQL para deletar esta tabela.</w:t>
      </w:r>
    </w:p>
    <w:p w14:paraId="3E3622B0" w14:textId="4B11A328" w:rsidR="001C630D" w:rsidRDefault="001C630D" w:rsidP="006A5C28">
      <w:pPr>
        <w:spacing w:after="0"/>
      </w:pPr>
    </w:p>
    <w:p w14:paraId="7EAD191C" w14:textId="36B221A8" w:rsidR="002A7A8D" w:rsidRDefault="00263070" w:rsidP="006A5C28">
      <w:pPr>
        <w:spacing w:after="0"/>
      </w:pPr>
      <w:r>
        <w:rPr>
          <w:b/>
        </w:rPr>
        <w:t>9</w:t>
      </w:r>
      <w:r w:rsidRPr="006516B5">
        <w:rPr>
          <w:b/>
        </w:rPr>
        <w:t>º. Questão (</w:t>
      </w:r>
      <w:r>
        <w:rPr>
          <w:b/>
        </w:rPr>
        <w:t>0.5</w:t>
      </w:r>
      <w:r w:rsidRPr="006516B5">
        <w:rPr>
          <w:b/>
        </w:rPr>
        <w:t>)</w:t>
      </w:r>
      <w:r>
        <w:rPr>
          <w:b/>
        </w:rPr>
        <w:t xml:space="preserve"> – </w:t>
      </w:r>
      <w:r w:rsidRPr="00263070">
        <w:t>C</w:t>
      </w:r>
      <w:r>
        <w:t>rie um SQL que mostre o nome da empresa e a quantidade de faturas vencidas a mais de 10 dias.</w:t>
      </w:r>
    </w:p>
    <w:sectPr w:rsidR="002A7A8D" w:rsidSect="00F13B2B">
      <w:pgSz w:w="11906" w:h="16838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FJO+Arial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BE4"/>
    <w:multiLevelType w:val="hybridMultilevel"/>
    <w:tmpl w:val="9F74A78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08D1"/>
    <w:multiLevelType w:val="hybridMultilevel"/>
    <w:tmpl w:val="BC8CD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C7B25"/>
    <w:multiLevelType w:val="hybridMultilevel"/>
    <w:tmpl w:val="FFB4232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19D3"/>
    <w:multiLevelType w:val="hybridMultilevel"/>
    <w:tmpl w:val="C49871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B1E42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5" w15:restartNumberingAfterBreak="0">
    <w:nsid w:val="20D66C19"/>
    <w:multiLevelType w:val="hybridMultilevel"/>
    <w:tmpl w:val="83723AC0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6443386"/>
    <w:multiLevelType w:val="hybridMultilevel"/>
    <w:tmpl w:val="ECB45B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07883"/>
    <w:multiLevelType w:val="hybridMultilevel"/>
    <w:tmpl w:val="0CA44BC0"/>
    <w:lvl w:ilvl="0" w:tplc="F7F2C65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31527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3F75A93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DDD78E1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11" w15:restartNumberingAfterBreak="0">
    <w:nsid w:val="448D0D11"/>
    <w:multiLevelType w:val="hybridMultilevel"/>
    <w:tmpl w:val="72A833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F0FF1"/>
    <w:multiLevelType w:val="hybridMultilevel"/>
    <w:tmpl w:val="3522B4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F27E3"/>
    <w:multiLevelType w:val="hybridMultilevel"/>
    <w:tmpl w:val="7562BD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1433F"/>
    <w:multiLevelType w:val="hybridMultilevel"/>
    <w:tmpl w:val="2E5E59C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D7085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16" w15:restartNumberingAfterBreak="0">
    <w:nsid w:val="7A707AB0"/>
    <w:multiLevelType w:val="singleLevel"/>
    <w:tmpl w:val="C598CAD0"/>
    <w:lvl w:ilvl="0">
      <w:start w:val="1"/>
      <w:numFmt w:val="upperLetter"/>
      <w:pStyle w:val="Numerad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6"/>
    <w:lvlOverride w:ilvl="0">
      <w:startOverride w:val="1"/>
    </w:lvlOverride>
  </w:num>
  <w:num w:numId="2">
    <w:abstractNumId w:val="1"/>
  </w:num>
  <w:num w:numId="3">
    <w:abstractNumId w:val="12"/>
  </w:num>
  <w:num w:numId="4">
    <w:abstractNumId w:val="8"/>
  </w:num>
  <w:num w:numId="5">
    <w:abstractNumId w:val="9"/>
  </w:num>
  <w:num w:numId="6">
    <w:abstractNumId w:val="14"/>
  </w:num>
  <w:num w:numId="7">
    <w:abstractNumId w:val="2"/>
  </w:num>
  <w:num w:numId="8">
    <w:abstractNumId w:val="15"/>
  </w:num>
  <w:num w:numId="9">
    <w:abstractNumId w:val="0"/>
  </w:num>
  <w:num w:numId="10">
    <w:abstractNumId w:val="10"/>
  </w:num>
  <w:num w:numId="11">
    <w:abstractNumId w:val="11"/>
  </w:num>
  <w:num w:numId="12">
    <w:abstractNumId w:val="5"/>
  </w:num>
  <w:num w:numId="13">
    <w:abstractNumId w:val="6"/>
  </w:num>
  <w:num w:numId="14">
    <w:abstractNumId w:val="3"/>
  </w:num>
  <w:num w:numId="15">
    <w:abstractNumId w:val="4"/>
  </w:num>
  <w:num w:numId="16">
    <w:abstractNumId w:val="13"/>
  </w:num>
  <w:num w:numId="17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AD"/>
    <w:rsid w:val="00000CA7"/>
    <w:rsid w:val="00010528"/>
    <w:rsid w:val="000208D1"/>
    <w:rsid w:val="000327F6"/>
    <w:rsid w:val="00032D21"/>
    <w:rsid w:val="00036352"/>
    <w:rsid w:val="000366F6"/>
    <w:rsid w:val="00041E05"/>
    <w:rsid w:val="00044476"/>
    <w:rsid w:val="00055CC9"/>
    <w:rsid w:val="00056343"/>
    <w:rsid w:val="00056592"/>
    <w:rsid w:val="000602CC"/>
    <w:rsid w:val="00065E4A"/>
    <w:rsid w:val="00075EE2"/>
    <w:rsid w:val="00076521"/>
    <w:rsid w:val="000841E9"/>
    <w:rsid w:val="0008626A"/>
    <w:rsid w:val="00087124"/>
    <w:rsid w:val="00097199"/>
    <w:rsid w:val="00097EDD"/>
    <w:rsid w:val="000B1446"/>
    <w:rsid w:val="000B20C1"/>
    <w:rsid w:val="000B5649"/>
    <w:rsid w:val="000C474F"/>
    <w:rsid w:val="000C75A5"/>
    <w:rsid w:val="000D0516"/>
    <w:rsid w:val="000E0DFF"/>
    <w:rsid w:val="000E49BC"/>
    <w:rsid w:val="000F09D3"/>
    <w:rsid w:val="000F173F"/>
    <w:rsid w:val="000F25FC"/>
    <w:rsid w:val="000F7F12"/>
    <w:rsid w:val="00102E9A"/>
    <w:rsid w:val="00104B7B"/>
    <w:rsid w:val="0010649E"/>
    <w:rsid w:val="00126FBF"/>
    <w:rsid w:val="00127B78"/>
    <w:rsid w:val="001321F4"/>
    <w:rsid w:val="001366DB"/>
    <w:rsid w:val="00152379"/>
    <w:rsid w:val="00154062"/>
    <w:rsid w:val="00160917"/>
    <w:rsid w:val="00163D75"/>
    <w:rsid w:val="00164094"/>
    <w:rsid w:val="00176527"/>
    <w:rsid w:val="00181AFA"/>
    <w:rsid w:val="00181DE0"/>
    <w:rsid w:val="00183B19"/>
    <w:rsid w:val="001A0EFA"/>
    <w:rsid w:val="001A0FC5"/>
    <w:rsid w:val="001B120F"/>
    <w:rsid w:val="001B2244"/>
    <w:rsid w:val="001B2B56"/>
    <w:rsid w:val="001B70D0"/>
    <w:rsid w:val="001C630D"/>
    <w:rsid w:val="001D66BA"/>
    <w:rsid w:val="001D71BF"/>
    <w:rsid w:val="001E059E"/>
    <w:rsid w:val="001F64C4"/>
    <w:rsid w:val="00200A3D"/>
    <w:rsid w:val="00202147"/>
    <w:rsid w:val="002032FB"/>
    <w:rsid w:val="00204F10"/>
    <w:rsid w:val="00206270"/>
    <w:rsid w:val="00206B49"/>
    <w:rsid w:val="00210072"/>
    <w:rsid w:val="00232E6F"/>
    <w:rsid w:val="00241B82"/>
    <w:rsid w:val="00242274"/>
    <w:rsid w:val="00250BE2"/>
    <w:rsid w:val="0025406C"/>
    <w:rsid w:val="00254DAA"/>
    <w:rsid w:val="00263070"/>
    <w:rsid w:val="0027117C"/>
    <w:rsid w:val="00276DC9"/>
    <w:rsid w:val="002820FD"/>
    <w:rsid w:val="0028478C"/>
    <w:rsid w:val="00284D39"/>
    <w:rsid w:val="002851DC"/>
    <w:rsid w:val="0029374F"/>
    <w:rsid w:val="002A45AD"/>
    <w:rsid w:val="002A7A8D"/>
    <w:rsid w:val="002B41B9"/>
    <w:rsid w:val="002B6F21"/>
    <w:rsid w:val="002C63E1"/>
    <w:rsid w:val="002D2436"/>
    <w:rsid w:val="002D66AD"/>
    <w:rsid w:val="002E0780"/>
    <w:rsid w:val="002E269D"/>
    <w:rsid w:val="002E3ECC"/>
    <w:rsid w:val="002E41F8"/>
    <w:rsid w:val="002E4589"/>
    <w:rsid w:val="002E4F1C"/>
    <w:rsid w:val="002E612C"/>
    <w:rsid w:val="002F0862"/>
    <w:rsid w:val="002F08DF"/>
    <w:rsid w:val="002F2C41"/>
    <w:rsid w:val="00304A7C"/>
    <w:rsid w:val="0030552B"/>
    <w:rsid w:val="00317941"/>
    <w:rsid w:val="0033312B"/>
    <w:rsid w:val="00333276"/>
    <w:rsid w:val="00333EC1"/>
    <w:rsid w:val="003352AE"/>
    <w:rsid w:val="00340373"/>
    <w:rsid w:val="00340694"/>
    <w:rsid w:val="00341014"/>
    <w:rsid w:val="00350555"/>
    <w:rsid w:val="00353497"/>
    <w:rsid w:val="0036524E"/>
    <w:rsid w:val="00370EB9"/>
    <w:rsid w:val="00371022"/>
    <w:rsid w:val="00384507"/>
    <w:rsid w:val="00385698"/>
    <w:rsid w:val="00386A92"/>
    <w:rsid w:val="00390E72"/>
    <w:rsid w:val="00395C48"/>
    <w:rsid w:val="003A1FB7"/>
    <w:rsid w:val="003A4B6E"/>
    <w:rsid w:val="003C1F51"/>
    <w:rsid w:val="003D011B"/>
    <w:rsid w:val="003D1623"/>
    <w:rsid w:val="003D57E3"/>
    <w:rsid w:val="00400BE4"/>
    <w:rsid w:val="00414628"/>
    <w:rsid w:val="004226E1"/>
    <w:rsid w:val="004234B4"/>
    <w:rsid w:val="004270A4"/>
    <w:rsid w:val="00432307"/>
    <w:rsid w:val="00442297"/>
    <w:rsid w:val="004427CE"/>
    <w:rsid w:val="004636C6"/>
    <w:rsid w:val="0046383C"/>
    <w:rsid w:val="00467BB0"/>
    <w:rsid w:val="004713B5"/>
    <w:rsid w:val="00473553"/>
    <w:rsid w:val="00482B15"/>
    <w:rsid w:val="00485390"/>
    <w:rsid w:val="004A1311"/>
    <w:rsid w:val="004A29BA"/>
    <w:rsid w:val="004B0313"/>
    <w:rsid w:val="004C146E"/>
    <w:rsid w:val="004D3C3D"/>
    <w:rsid w:val="004D75BA"/>
    <w:rsid w:val="004D7703"/>
    <w:rsid w:val="004E6EDA"/>
    <w:rsid w:val="004F0375"/>
    <w:rsid w:val="005009CF"/>
    <w:rsid w:val="00500FF5"/>
    <w:rsid w:val="00515BB5"/>
    <w:rsid w:val="00517B85"/>
    <w:rsid w:val="0052337E"/>
    <w:rsid w:val="00524E19"/>
    <w:rsid w:val="005332B1"/>
    <w:rsid w:val="005367B0"/>
    <w:rsid w:val="00542BBB"/>
    <w:rsid w:val="0055001B"/>
    <w:rsid w:val="00552FB1"/>
    <w:rsid w:val="0056561E"/>
    <w:rsid w:val="0058096A"/>
    <w:rsid w:val="00582D95"/>
    <w:rsid w:val="00596B1A"/>
    <w:rsid w:val="005B09B0"/>
    <w:rsid w:val="005B0B07"/>
    <w:rsid w:val="005B5C7F"/>
    <w:rsid w:val="005C5BF6"/>
    <w:rsid w:val="005C6466"/>
    <w:rsid w:val="005D2019"/>
    <w:rsid w:val="005D243B"/>
    <w:rsid w:val="005D333E"/>
    <w:rsid w:val="005D4F28"/>
    <w:rsid w:val="005E0767"/>
    <w:rsid w:val="005E2ACB"/>
    <w:rsid w:val="005E5D11"/>
    <w:rsid w:val="0061615F"/>
    <w:rsid w:val="00622192"/>
    <w:rsid w:val="006258E5"/>
    <w:rsid w:val="00630EAE"/>
    <w:rsid w:val="00631DE4"/>
    <w:rsid w:val="0063793B"/>
    <w:rsid w:val="0064764E"/>
    <w:rsid w:val="006516B5"/>
    <w:rsid w:val="006608A1"/>
    <w:rsid w:val="006616D4"/>
    <w:rsid w:val="00665733"/>
    <w:rsid w:val="00667A1B"/>
    <w:rsid w:val="006A5C28"/>
    <w:rsid w:val="006A66A4"/>
    <w:rsid w:val="006A715F"/>
    <w:rsid w:val="006B4718"/>
    <w:rsid w:val="006B60C5"/>
    <w:rsid w:val="006B6F1E"/>
    <w:rsid w:val="006C0703"/>
    <w:rsid w:val="006D5FD4"/>
    <w:rsid w:val="006E0962"/>
    <w:rsid w:val="006E7F15"/>
    <w:rsid w:val="006F2FF9"/>
    <w:rsid w:val="006F69E5"/>
    <w:rsid w:val="0070289B"/>
    <w:rsid w:val="007311BF"/>
    <w:rsid w:val="007339A4"/>
    <w:rsid w:val="00734BBF"/>
    <w:rsid w:val="0073730A"/>
    <w:rsid w:val="00741DB6"/>
    <w:rsid w:val="0074272A"/>
    <w:rsid w:val="00742BA3"/>
    <w:rsid w:val="00753C1E"/>
    <w:rsid w:val="00757224"/>
    <w:rsid w:val="00760107"/>
    <w:rsid w:val="007603B1"/>
    <w:rsid w:val="00764319"/>
    <w:rsid w:val="00772503"/>
    <w:rsid w:val="007870FF"/>
    <w:rsid w:val="007945E5"/>
    <w:rsid w:val="007A5216"/>
    <w:rsid w:val="007A631C"/>
    <w:rsid w:val="007A6AAA"/>
    <w:rsid w:val="007A783B"/>
    <w:rsid w:val="007B2D03"/>
    <w:rsid w:val="007B6910"/>
    <w:rsid w:val="007C2E4E"/>
    <w:rsid w:val="007C668B"/>
    <w:rsid w:val="007C7169"/>
    <w:rsid w:val="007D1D9A"/>
    <w:rsid w:val="007D5780"/>
    <w:rsid w:val="007E01A7"/>
    <w:rsid w:val="007E3E4C"/>
    <w:rsid w:val="007E6937"/>
    <w:rsid w:val="007F44AD"/>
    <w:rsid w:val="008038A8"/>
    <w:rsid w:val="00814DCD"/>
    <w:rsid w:val="00823940"/>
    <w:rsid w:val="00845689"/>
    <w:rsid w:val="00846403"/>
    <w:rsid w:val="0085007D"/>
    <w:rsid w:val="00852130"/>
    <w:rsid w:val="00862562"/>
    <w:rsid w:val="00870160"/>
    <w:rsid w:val="00874FDF"/>
    <w:rsid w:val="00876F8D"/>
    <w:rsid w:val="008A0350"/>
    <w:rsid w:val="008B1694"/>
    <w:rsid w:val="008C0D53"/>
    <w:rsid w:val="008D1E50"/>
    <w:rsid w:val="008D2794"/>
    <w:rsid w:val="008D698B"/>
    <w:rsid w:val="008F75FC"/>
    <w:rsid w:val="00904061"/>
    <w:rsid w:val="009044CB"/>
    <w:rsid w:val="00912FD6"/>
    <w:rsid w:val="00913683"/>
    <w:rsid w:val="00914EDA"/>
    <w:rsid w:val="0091795E"/>
    <w:rsid w:val="009207BB"/>
    <w:rsid w:val="00925736"/>
    <w:rsid w:val="0092704E"/>
    <w:rsid w:val="009328A6"/>
    <w:rsid w:val="00935373"/>
    <w:rsid w:val="00942D55"/>
    <w:rsid w:val="00943BB1"/>
    <w:rsid w:val="009454F2"/>
    <w:rsid w:val="00964337"/>
    <w:rsid w:val="00971D14"/>
    <w:rsid w:val="0097420A"/>
    <w:rsid w:val="00981382"/>
    <w:rsid w:val="00985C1E"/>
    <w:rsid w:val="00990893"/>
    <w:rsid w:val="00991FFE"/>
    <w:rsid w:val="0099242C"/>
    <w:rsid w:val="0099317C"/>
    <w:rsid w:val="009954FE"/>
    <w:rsid w:val="00997B31"/>
    <w:rsid w:val="009B0AC0"/>
    <w:rsid w:val="009B3AB0"/>
    <w:rsid w:val="009B41B3"/>
    <w:rsid w:val="009C03F7"/>
    <w:rsid w:val="009C7DFA"/>
    <w:rsid w:val="009E02D1"/>
    <w:rsid w:val="009E215A"/>
    <w:rsid w:val="009E248D"/>
    <w:rsid w:val="009E7430"/>
    <w:rsid w:val="009F3DE3"/>
    <w:rsid w:val="00A0291A"/>
    <w:rsid w:val="00A0335A"/>
    <w:rsid w:val="00A13F14"/>
    <w:rsid w:val="00A33DEF"/>
    <w:rsid w:val="00A45250"/>
    <w:rsid w:val="00A46840"/>
    <w:rsid w:val="00A47B90"/>
    <w:rsid w:val="00A53D10"/>
    <w:rsid w:val="00A54E07"/>
    <w:rsid w:val="00A565A0"/>
    <w:rsid w:val="00A65FEA"/>
    <w:rsid w:val="00A66D0A"/>
    <w:rsid w:val="00A715B9"/>
    <w:rsid w:val="00A87E0D"/>
    <w:rsid w:val="00A901E2"/>
    <w:rsid w:val="00AA1996"/>
    <w:rsid w:val="00AB0900"/>
    <w:rsid w:val="00AB0AEA"/>
    <w:rsid w:val="00AB52DE"/>
    <w:rsid w:val="00AD4894"/>
    <w:rsid w:val="00AD4AAD"/>
    <w:rsid w:val="00AE233B"/>
    <w:rsid w:val="00AE4B6F"/>
    <w:rsid w:val="00AF0C3E"/>
    <w:rsid w:val="00AF7B2E"/>
    <w:rsid w:val="00B02BE8"/>
    <w:rsid w:val="00B048E5"/>
    <w:rsid w:val="00B05704"/>
    <w:rsid w:val="00B0717D"/>
    <w:rsid w:val="00B12C93"/>
    <w:rsid w:val="00B27FD9"/>
    <w:rsid w:val="00B30CB3"/>
    <w:rsid w:val="00B32B58"/>
    <w:rsid w:val="00B371A3"/>
    <w:rsid w:val="00B37C9D"/>
    <w:rsid w:val="00B4346F"/>
    <w:rsid w:val="00B44FAD"/>
    <w:rsid w:val="00B45873"/>
    <w:rsid w:val="00B52EEF"/>
    <w:rsid w:val="00B53263"/>
    <w:rsid w:val="00B60E66"/>
    <w:rsid w:val="00B74F6D"/>
    <w:rsid w:val="00B83C8A"/>
    <w:rsid w:val="00B87E1D"/>
    <w:rsid w:val="00B9351C"/>
    <w:rsid w:val="00BA6D05"/>
    <w:rsid w:val="00BB2825"/>
    <w:rsid w:val="00BB6240"/>
    <w:rsid w:val="00BB77E7"/>
    <w:rsid w:val="00BC421E"/>
    <w:rsid w:val="00BC740A"/>
    <w:rsid w:val="00BD0548"/>
    <w:rsid w:val="00BD07D5"/>
    <w:rsid w:val="00BD2EDD"/>
    <w:rsid w:val="00BF27C2"/>
    <w:rsid w:val="00BF2B3C"/>
    <w:rsid w:val="00C04ACF"/>
    <w:rsid w:val="00C05EC0"/>
    <w:rsid w:val="00C06077"/>
    <w:rsid w:val="00C14F74"/>
    <w:rsid w:val="00C366FF"/>
    <w:rsid w:val="00C378B5"/>
    <w:rsid w:val="00C41A5E"/>
    <w:rsid w:val="00C46190"/>
    <w:rsid w:val="00C5271D"/>
    <w:rsid w:val="00C744CA"/>
    <w:rsid w:val="00C7513C"/>
    <w:rsid w:val="00C833BB"/>
    <w:rsid w:val="00C8464C"/>
    <w:rsid w:val="00CA03D5"/>
    <w:rsid w:val="00CB50C8"/>
    <w:rsid w:val="00CD3EE7"/>
    <w:rsid w:val="00CD6335"/>
    <w:rsid w:val="00CE0AB0"/>
    <w:rsid w:val="00CE57B8"/>
    <w:rsid w:val="00CE78C8"/>
    <w:rsid w:val="00CF462D"/>
    <w:rsid w:val="00CF6182"/>
    <w:rsid w:val="00CF7FCA"/>
    <w:rsid w:val="00D00739"/>
    <w:rsid w:val="00D011CA"/>
    <w:rsid w:val="00D021B0"/>
    <w:rsid w:val="00D14853"/>
    <w:rsid w:val="00D2656A"/>
    <w:rsid w:val="00D26F94"/>
    <w:rsid w:val="00D338BC"/>
    <w:rsid w:val="00D5160C"/>
    <w:rsid w:val="00D522AA"/>
    <w:rsid w:val="00D52F80"/>
    <w:rsid w:val="00D545B8"/>
    <w:rsid w:val="00D565C0"/>
    <w:rsid w:val="00D57205"/>
    <w:rsid w:val="00D5798C"/>
    <w:rsid w:val="00D619C5"/>
    <w:rsid w:val="00D620CB"/>
    <w:rsid w:val="00D66FF6"/>
    <w:rsid w:val="00D71E25"/>
    <w:rsid w:val="00D723F8"/>
    <w:rsid w:val="00D76A41"/>
    <w:rsid w:val="00D829B7"/>
    <w:rsid w:val="00D9390C"/>
    <w:rsid w:val="00D93FED"/>
    <w:rsid w:val="00DA104E"/>
    <w:rsid w:val="00DA3375"/>
    <w:rsid w:val="00DB27DB"/>
    <w:rsid w:val="00DB780F"/>
    <w:rsid w:val="00DC0CD7"/>
    <w:rsid w:val="00DC33FD"/>
    <w:rsid w:val="00DC7896"/>
    <w:rsid w:val="00DD1839"/>
    <w:rsid w:val="00DE1928"/>
    <w:rsid w:val="00DE2CDE"/>
    <w:rsid w:val="00DE490F"/>
    <w:rsid w:val="00DF26CC"/>
    <w:rsid w:val="00DF667F"/>
    <w:rsid w:val="00E126A6"/>
    <w:rsid w:val="00E128F5"/>
    <w:rsid w:val="00E21844"/>
    <w:rsid w:val="00E26C90"/>
    <w:rsid w:val="00E351E7"/>
    <w:rsid w:val="00E43E7A"/>
    <w:rsid w:val="00E45417"/>
    <w:rsid w:val="00E45B44"/>
    <w:rsid w:val="00E50BE7"/>
    <w:rsid w:val="00E52C2B"/>
    <w:rsid w:val="00E5702F"/>
    <w:rsid w:val="00E60C9B"/>
    <w:rsid w:val="00E64415"/>
    <w:rsid w:val="00E7600B"/>
    <w:rsid w:val="00E91D77"/>
    <w:rsid w:val="00E97086"/>
    <w:rsid w:val="00EA259F"/>
    <w:rsid w:val="00EA2BD9"/>
    <w:rsid w:val="00EB134E"/>
    <w:rsid w:val="00EB16BF"/>
    <w:rsid w:val="00EC231D"/>
    <w:rsid w:val="00EC35DD"/>
    <w:rsid w:val="00ED01FA"/>
    <w:rsid w:val="00ED19BE"/>
    <w:rsid w:val="00EE094F"/>
    <w:rsid w:val="00EE0998"/>
    <w:rsid w:val="00EE0A2D"/>
    <w:rsid w:val="00EE24B9"/>
    <w:rsid w:val="00EE492B"/>
    <w:rsid w:val="00EE75AD"/>
    <w:rsid w:val="00EF6775"/>
    <w:rsid w:val="00F11CA5"/>
    <w:rsid w:val="00F13B2B"/>
    <w:rsid w:val="00F15561"/>
    <w:rsid w:val="00F205A4"/>
    <w:rsid w:val="00F23F55"/>
    <w:rsid w:val="00F31CE9"/>
    <w:rsid w:val="00F456BE"/>
    <w:rsid w:val="00F476F8"/>
    <w:rsid w:val="00F57261"/>
    <w:rsid w:val="00F575D2"/>
    <w:rsid w:val="00F82AE0"/>
    <w:rsid w:val="00F84326"/>
    <w:rsid w:val="00F913CD"/>
    <w:rsid w:val="00FA2307"/>
    <w:rsid w:val="00FA358C"/>
    <w:rsid w:val="00FA68AC"/>
    <w:rsid w:val="00FC040F"/>
    <w:rsid w:val="00FC0647"/>
    <w:rsid w:val="00FC3588"/>
    <w:rsid w:val="00FC635C"/>
    <w:rsid w:val="00FC6C2E"/>
    <w:rsid w:val="00FC7797"/>
    <w:rsid w:val="00FE2328"/>
    <w:rsid w:val="00FE3F93"/>
    <w:rsid w:val="00FE4F39"/>
    <w:rsid w:val="00FE6A0D"/>
    <w:rsid w:val="00FF0A80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08268"/>
  <w15:docId w15:val="{611B3D44-A217-403D-91AA-5321C7B5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F13B2B"/>
    <w:pPr>
      <w:keepNext/>
      <w:spacing w:after="0" w:line="240" w:lineRule="auto"/>
      <w:jc w:val="both"/>
      <w:outlineLvl w:val="1"/>
    </w:pPr>
    <w:rPr>
      <w:rFonts w:ascii="Arial" w:eastAsia="Times New Roman" w:hAnsi="Arial"/>
      <w:b/>
      <w:caps/>
      <w:sz w:val="24"/>
      <w:szCs w:val="20"/>
      <w:lang w:val="en-GB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06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064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E0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E059E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F0862"/>
    <w:pPr>
      <w:spacing w:after="0" w:line="240" w:lineRule="auto"/>
      <w:jc w:val="both"/>
    </w:pPr>
    <w:rPr>
      <w:rFonts w:ascii="Times New Roman" w:eastAsia="Times New Roman" w:hAnsi="Times New Roman"/>
      <w:i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F0862"/>
    <w:rPr>
      <w:rFonts w:ascii="Times New Roman" w:eastAsia="Times New Roman" w:hAnsi="Times New Roman"/>
      <w:i/>
      <w:sz w:val="24"/>
    </w:rPr>
  </w:style>
  <w:style w:type="character" w:customStyle="1" w:styleId="Ttulo2Char">
    <w:name w:val="Título 2 Char"/>
    <w:basedOn w:val="Fontepargpadro"/>
    <w:link w:val="Ttulo2"/>
    <w:rsid w:val="00F13B2B"/>
    <w:rPr>
      <w:rFonts w:ascii="Arial" w:eastAsia="Times New Roman" w:hAnsi="Arial"/>
      <w:b/>
      <w:caps/>
      <w:sz w:val="24"/>
      <w:lang w:val="en-GB"/>
    </w:rPr>
  </w:style>
  <w:style w:type="paragraph" w:styleId="Numerada">
    <w:name w:val="List Number"/>
    <w:basedOn w:val="Normal"/>
    <w:rsid w:val="00F13B2B"/>
    <w:pPr>
      <w:numPr>
        <w:numId w:val="1"/>
      </w:numPr>
      <w:spacing w:before="60" w:after="0" w:line="240" w:lineRule="auto"/>
      <w:jc w:val="both"/>
    </w:pPr>
    <w:rPr>
      <w:rFonts w:ascii="Arial" w:eastAsia="Times New Roman" w:hAnsi="Arial"/>
      <w:sz w:val="24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70EB9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customStyle="1" w:styleId="Default">
    <w:name w:val="Default"/>
    <w:rsid w:val="00FE6A0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Corpodetexto21">
    <w:name w:val="Corpo de texto 21"/>
    <w:basedOn w:val="Default"/>
    <w:next w:val="Default"/>
    <w:uiPriority w:val="99"/>
    <w:rsid w:val="00943BB1"/>
    <w:rPr>
      <w:rFonts w:ascii="ENCFJO+Arial" w:hAnsi="ENCFJO+Arial" w:cs="Times New Roman"/>
      <w:color w:val="auto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unhideWhenUsed/>
    <w:rsid w:val="000871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rsid w:val="00087124"/>
    <w:rPr>
      <w:rFonts w:ascii="Arial" w:eastAsia="MS Mincho" w:hAnsi="Arial" w:cs="Arial"/>
      <w:vanish/>
      <w:sz w:val="16"/>
      <w:szCs w:val="16"/>
      <w:lang w:eastAsia="en-US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A5E"/>
    <w:pPr>
      <w:pBdr>
        <w:top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A5E"/>
    <w:rPr>
      <w:rFonts w:ascii="Arial" w:eastAsia="MS Mincho" w:hAnsi="Arial" w:cs="Arial"/>
      <w:vanish/>
      <w:sz w:val="16"/>
      <w:szCs w:val="16"/>
      <w:lang w:eastAsia="en-US"/>
    </w:rPr>
  </w:style>
  <w:style w:type="character" w:styleId="CdigoHTML">
    <w:name w:val="HTML Code"/>
    <w:basedOn w:val="Fontepargpadro"/>
    <w:uiPriority w:val="99"/>
    <w:semiHidden/>
    <w:unhideWhenUsed/>
    <w:rsid w:val="0097420A"/>
    <w:rPr>
      <w:rFonts w:ascii="Courier New" w:eastAsia="Times New Roman" w:hAnsi="Courier New" w:cs="Courier New"/>
      <w:sz w:val="20"/>
      <w:szCs w:val="20"/>
    </w:rPr>
  </w:style>
  <w:style w:type="character" w:customStyle="1" w:styleId="q-option-item">
    <w:name w:val="q-option-item"/>
    <w:basedOn w:val="Fontepargpadro"/>
    <w:rsid w:val="007945E5"/>
  </w:style>
  <w:style w:type="paragraph" w:customStyle="1" w:styleId="cell">
    <w:name w:val="cell"/>
    <w:basedOn w:val="Normal"/>
    <w:rsid w:val="006516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6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2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1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1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74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2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649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3053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9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660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7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01465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219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79088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13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7894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6570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8673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40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4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39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105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12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079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2147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762">
                  <w:marLeft w:val="0"/>
                  <w:marRight w:val="0"/>
                  <w:marTop w:val="0"/>
                  <w:marBottom w:val="0"/>
                  <w:divBdr>
                    <w:top w:val="none" w:sz="0" w:space="0" w:color="DDDDDD"/>
                    <w:left w:val="none" w:sz="0" w:space="0" w:color="DDDDDD"/>
                    <w:bottom w:val="none" w:sz="0" w:space="0" w:color="DDDDDD"/>
                    <w:right w:val="none" w:sz="0" w:space="0" w:color="DDDDDD"/>
                  </w:divBdr>
                  <w:divsChild>
                    <w:div w:id="20478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3355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2810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7436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330367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1118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8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&#227;o.vicente\Desktop\Cabe&#231;alho%20de%20Prova%202012%202%20-%20nova%20Log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84C4B-5BF0-4E21-A0E2-7F61D48CE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Cabeçalho de Prova 2012 2 - nova Logo.dot</Template>
  <TotalTime>1</TotalTime>
  <Pages>3</Pages>
  <Words>470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alunolab05</dc:creator>
  <cp:lastModifiedBy>Jairo Lucas de Moraes</cp:lastModifiedBy>
  <cp:revision>3</cp:revision>
  <cp:lastPrinted>2019-04-12T21:42:00Z</cp:lastPrinted>
  <dcterms:created xsi:type="dcterms:W3CDTF">2026-04-15T12:11:00Z</dcterms:created>
  <dcterms:modified xsi:type="dcterms:W3CDTF">2026-04-15T12:11:00Z</dcterms:modified>
</cp:coreProperties>
</file>