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23DA3" w14:textId="2F62BBB5" w:rsidR="000E49BC" w:rsidRPr="0064764E" w:rsidRDefault="00EE75AD" w:rsidP="00304A7C">
      <w:pPr>
        <w:rPr>
          <w:rFonts w:ascii="Arial" w:hAnsi="Arial"/>
        </w:rPr>
      </w:pPr>
      <w:r w:rsidRPr="0064764E">
        <w:rPr>
          <w:rFonts w:ascii="Arial" w:hAnsi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D19B01E" wp14:editId="15CD382C">
            <wp:simplePos x="0" y="0"/>
            <wp:positionH relativeFrom="column">
              <wp:posOffset>1453737</wp:posOffset>
            </wp:positionH>
            <wp:positionV relativeFrom="paragraph">
              <wp:align>top</wp:align>
            </wp:positionV>
            <wp:extent cx="2971800" cy="7810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07D5">
        <w:rPr>
          <w:rFonts w:ascii="Arial" w:hAnsi="Arial"/>
        </w:rPr>
        <w:br w:type="textWrapping" w:clear="all"/>
      </w:r>
      <w:r w:rsidR="00587B96">
        <w:rPr>
          <w:rFonts w:ascii="Arial" w:hAnsi="Arial"/>
        </w:rPr>
        <w:t xml:space="preserve">Primeira lista de </w:t>
      </w:r>
      <w:proofErr w:type="spellStart"/>
      <w:r w:rsidR="00587B96">
        <w:rPr>
          <w:rFonts w:ascii="Arial" w:hAnsi="Arial"/>
        </w:rPr>
        <w:t>exercicios</w:t>
      </w:r>
      <w:proofErr w:type="spellEnd"/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36"/>
        <w:gridCol w:w="3402"/>
        <w:gridCol w:w="850"/>
        <w:gridCol w:w="1877"/>
      </w:tblGrid>
      <w:tr w:rsidR="00E21844" w:rsidRPr="0064764E" w14:paraId="167BF0CD" w14:textId="77777777" w:rsidTr="000E49BC">
        <w:trPr>
          <w:cantSplit/>
          <w:trHeight w:val="342"/>
        </w:trPr>
        <w:tc>
          <w:tcPr>
            <w:tcW w:w="10065" w:type="dxa"/>
            <w:gridSpan w:val="4"/>
          </w:tcPr>
          <w:p w14:paraId="067375D4" w14:textId="09CAC724" w:rsidR="00E21844" w:rsidRPr="0064764E" w:rsidRDefault="009454F2" w:rsidP="00CA03D5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Curso de </w:t>
            </w:r>
            <w:r w:rsidR="00DE1928">
              <w:rPr>
                <w:rFonts w:ascii="Arial" w:hAnsi="Arial" w:cs="Arial"/>
                <w:b/>
                <w:sz w:val="20"/>
                <w:szCs w:val="20"/>
              </w:rPr>
              <w:t>Sistema de Informação</w:t>
            </w:r>
          </w:p>
        </w:tc>
      </w:tr>
      <w:tr w:rsidR="0010649E" w:rsidRPr="0064764E" w14:paraId="1ACB19C4" w14:textId="77777777" w:rsidTr="000E49BC">
        <w:trPr>
          <w:cantSplit/>
          <w:trHeight w:val="299"/>
        </w:trPr>
        <w:tc>
          <w:tcPr>
            <w:tcW w:w="7338" w:type="dxa"/>
            <w:gridSpan w:val="2"/>
          </w:tcPr>
          <w:p w14:paraId="5A50BA7E" w14:textId="77777777" w:rsidR="004C146E" w:rsidRPr="004C146E" w:rsidRDefault="0010649E" w:rsidP="004C14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Disciplina: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BD1B773" w14:textId="660F5F25" w:rsidR="0010649E" w:rsidRPr="0064764E" w:rsidRDefault="004C146E" w:rsidP="004C14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C146E">
              <w:rPr>
                <w:rFonts w:ascii="Arial" w:hAnsi="Arial" w:cs="Arial"/>
                <w:sz w:val="20"/>
                <w:szCs w:val="20"/>
              </w:rPr>
              <w:t>Design e Desenvolvimento de Banco de Dados II</w:t>
            </w:r>
          </w:p>
        </w:tc>
        <w:tc>
          <w:tcPr>
            <w:tcW w:w="850" w:type="dxa"/>
            <w:vMerge w:val="restart"/>
          </w:tcPr>
          <w:p w14:paraId="27777B7D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Nota:</w:t>
            </w:r>
          </w:p>
        </w:tc>
        <w:tc>
          <w:tcPr>
            <w:tcW w:w="1877" w:type="dxa"/>
            <w:vMerge w:val="restart"/>
          </w:tcPr>
          <w:p w14:paraId="2DC9338B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Rubrica Coordenador</w:t>
            </w:r>
          </w:p>
        </w:tc>
      </w:tr>
      <w:tr w:rsidR="0010649E" w:rsidRPr="0064764E" w14:paraId="213DBBFE" w14:textId="77777777" w:rsidTr="000E49BC">
        <w:trPr>
          <w:cantSplit/>
        </w:trPr>
        <w:tc>
          <w:tcPr>
            <w:tcW w:w="7338" w:type="dxa"/>
            <w:gridSpan w:val="2"/>
          </w:tcPr>
          <w:p w14:paraId="7CA82581" w14:textId="2B6A12AE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Professor: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26E1">
              <w:rPr>
                <w:rFonts w:ascii="Arial" w:hAnsi="Arial" w:cs="Arial"/>
                <w:sz w:val="20"/>
                <w:szCs w:val="20"/>
              </w:rPr>
              <w:t>Jairo Lucas</w:t>
            </w:r>
          </w:p>
        </w:tc>
        <w:tc>
          <w:tcPr>
            <w:tcW w:w="850" w:type="dxa"/>
            <w:vMerge/>
          </w:tcPr>
          <w:p w14:paraId="59B3B3A2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vMerge/>
          </w:tcPr>
          <w:p w14:paraId="5DFF2BBC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649E" w:rsidRPr="0064764E" w14:paraId="7499CCD0" w14:textId="77777777" w:rsidTr="000E49BC">
        <w:trPr>
          <w:cantSplit/>
        </w:trPr>
        <w:tc>
          <w:tcPr>
            <w:tcW w:w="7338" w:type="dxa"/>
            <w:gridSpan w:val="2"/>
          </w:tcPr>
          <w:p w14:paraId="5861B9F1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Aluno: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vMerge/>
          </w:tcPr>
          <w:p w14:paraId="38273502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vMerge/>
          </w:tcPr>
          <w:p w14:paraId="53295B20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1844" w:rsidRPr="0064764E" w14:paraId="744459A9" w14:textId="77777777" w:rsidTr="000E49BC">
        <w:trPr>
          <w:cantSplit/>
        </w:trPr>
        <w:tc>
          <w:tcPr>
            <w:tcW w:w="3936" w:type="dxa"/>
          </w:tcPr>
          <w:p w14:paraId="4B5340DF" w14:textId="2D17CF1B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Turma: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53EC87D9" w14:textId="0BD9C2D1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Semestre: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E1928">
              <w:rPr>
                <w:rFonts w:ascii="Arial" w:hAnsi="Arial" w:cs="Arial"/>
                <w:sz w:val="20"/>
                <w:szCs w:val="20"/>
              </w:rPr>
              <w:t>2</w:t>
            </w:r>
            <w:r w:rsidR="001B2B56" w:rsidRPr="0064764E">
              <w:rPr>
                <w:rFonts w:ascii="Arial" w:hAnsi="Arial" w:cs="Arial"/>
                <w:sz w:val="20"/>
                <w:szCs w:val="20"/>
              </w:rPr>
              <w:t>º.</w:t>
            </w:r>
          </w:p>
        </w:tc>
        <w:tc>
          <w:tcPr>
            <w:tcW w:w="2727" w:type="dxa"/>
            <w:gridSpan w:val="2"/>
          </w:tcPr>
          <w:p w14:paraId="34246BB2" w14:textId="0BFB01B0" w:rsidR="00E21844" w:rsidRPr="0064764E" w:rsidRDefault="00E21844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Valor: </w:t>
            </w:r>
            <w:r w:rsidR="00CA03D5">
              <w:rPr>
                <w:rFonts w:ascii="Arial" w:hAnsi="Arial" w:cs="Arial"/>
                <w:sz w:val="20"/>
                <w:szCs w:val="20"/>
              </w:rPr>
              <w:t>7</w:t>
            </w:r>
            <w:r w:rsidR="00D93FED" w:rsidRPr="0064764E">
              <w:rPr>
                <w:rFonts w:ascii="Arial" w:hAnsi="Arial" w:cs="Arial"/>
                <w:sz w:val="20"/>
                <w:szCs w:val="20"/>
              </w:rPr>
              <w:t>,0</w:t>
            </w: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476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Pr="0064764E">
              <w:rPr>
                <w:rFonts w:ascii="Arial" w:hAnsi="Arial" w:cs="Arial"/>
                <w:b/>
                <w:sz w:val="20"/>
                <w:szCs w:val="20"/>
                <w:u w:val="single"/>
                <w:vertAlign w:val="superscript"/>
              </w:rPr>
              <w:t>to</w:t>
            </w:r>
            <w:r w:rsidR="006E0962" w:rsidRPr="0064764E">
              <w:rPr>
                <w:rFonts w:ascii="Arial" w:hAnsi="Arial" w:cs="Arial"/>
                <w:b/>
                <w:sz w:val="20"/>
                <w:szCs w:val="20"/>
                <w:u w:val="single"/>
                <w:vertAlign w:val="superscript"/>
              </w:rPr>
              <w:t>s</w:t>
            </w:r>
            <w:proofErr w:type="spellEnd"/>
          </w:p>
        </w:tc>
      </w:tr>
      <w:tr w:rsidR="00E21844" w:rsidRPr="0064764E" w14:paraId="02600796" w14:textId="77777777" w:rsidTr="000E49BC">
        <w:trPr>
          <w:cantSplit/>
        </w:trPr>
        <w:tc>
          <w:tcPr>
            <w:tcW w:w="3936" w:type="dxa"/>
          </w:tcPr>
          <w:p w14:paraId="7D30ABF7" w14:textId="7C2BC35C" w:rsidR="00E21844" w:rsidRPr="0064764E" w:rsidRDefault="00E21844" w:rsidP="005C646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4F42216F" w14:textId="7FDB25B2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Avaliação:</w:t>
            </w:r>
            <w:r w:rsidR="001B2B56" w:rsidRPr="006476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93FED" w:rsidRPr="0064764E">
              <w:rPr>
                <w:rFonts w:ascii="Arial" w:hAnsi="Arial" w:cs="Arial"/>
                <w:b/>
                <w:sz w:val="20"/>
                <w:szCs w:val="20"/>
              </w:rPr>
              <w:t>Bimestral</w:t>
            </w:r>
          </w:p>
        </w:tc>
        <w:tc>
          <w:tcPr>
            <w:tcW w:w="2727" w:type="dxa"/>
            <w:gridSpan w:val="2"/>
          </w:tcPr>
          <w:p w14:paraId="37097F29" w14:textId="77777777" w:rsidR="00E21844" w:rsidRPr="0064764E" w:rsidRDefault="00E21844" w:rsidP="00304A7C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0FC81B" w14:textId="77777777" w:rsidR="000B5649" w:rsidRPr="0064764E" w:rsidRDefault="000B5649" w:rsidP="00304A7C">
      <w:pPr>
        <w:spacing w:after="0"/>
        <w:rPr>
          <w:rFonts w:ascii="Arial" w:hAnsi="Arial" w:cs="Arial"/>
          <w:b/>
          <w:sz w:val="10"/>
          <w:szCs w:val="10"/>
        </w:rPr>
      </w:pPr>
    </w:p>
    <w:p w14:paraId="47CEE45D" w14:textId="7CEA43F4" w:rsidR="00A04124" w:rsidRDefault="00A04124" w:rsidP="00A04124">
      <w:pPr>
        <w:pStyle w:val="cell"/>
        <w:spacing w:before="0" w:beforeAutospacing="0" w:after="300" w:afterAutospacing="0"/>
        <w:rPr>
          <w:rFonts w:ascii="Open Sans" w:hAnsi="Open Sans" w:cs="Open Sans"/>
          <w:color w:val="000000"/>
          <w:sz w:val="20"/>
          <w:szCs w:val="20"/>
        </w:rPr>
      </w:pPr>
    </w:p>
    <w:p w14:paraId="423DE213" w14:textId="1317B8AF" w:rsidR="00587B96" w:rsidRDefault="00587B96" w:rsidP="00A04124">
      <w:pPr>
        <w:pStyle w:val="cell"/>
        <w:spacing w:before="0" w:beforeAutospacing="0" w:after="300" w:afterAutospacing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Para todas as questões, considere o banco de dados UVV, com suas respectivas tabelas e relacionamentos:</w:t>
      </w:r>
      <w:r>
        <w:rPr>
          <w:rFonts w:ascii="Open Sans" w:hAnsi="Open Sans" w:cs="Open Sans"/>
          <w:color w:val="000000"/>
          <w:sz w:val="20"/>
          <w:szCs w:val="20"/>
        </w:rPr>
        <w:br/>
      </w:r>
    </w:p>
    <w:p w14:paraId="1014C02F" w14:textId="5C18A793" w:rsidR="00587B96" w:rsidRDefault="00587B96" w:rsidP="00A04124">
      <w:pPr>
        <w:pStyle w:val="cell"/>
        <w:spacing w:before="0" w:beforeAutospacing="0" w:after="300" w:afterAutospacing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noProof/>
          <w:color w:val="000000"/>
          <w:sz w:val="20"/>
          <w:szCs w:val="20"/>
        </w:rPr>
        <w:drawing>
          <wp:inline distT="0" distB="0" distL="0" distR="0" wp14:anchorId="58E28173" wp14:editId="0F5C1EDC">
            <wp:extent cx="6111875" cy="305181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85BC" w14:textId="311E9296" w:rsidR="00542C78" w:rsidRPr="00803301" w:rsidRDefault="00BE3B8A" w:rsidP="00587B96">
      <w:pPr>
        <w:pStyle w:val="Ttulo3"/>
        <w:spacing w:before="0"/>
        <w:rPr>
          <w:rFonts w:ascii="Times New Roman" w:hAnsi="Times New Roman" w:cs="Times New Roman"/>
          <w:color w:val="auto"/>
          <w:lang w:eastAsia="pt-BR"/>
        </w:rPr>
      </w:pPr>
      <w:r w:rsidRPr="00803301">
        <w:rPr>
          <w:rFonts w:ascii="Times New Roman" w:hAnsi="Times New Roman" w:cs="Times New Roman"/>
          <w:b/>
          <w:color w:val="auto"/>
        </w:rPr>
        <w:t>1</w:t>
      </w:r>
      <w:r w:rsidR="00A04124" w:rsidRPr="00803301">
        <w:rPr>
          <w:rFonts w:ascii="Times New Roman" w:hAnsi="Times New Roman" w:cs="Times New Roman"/>
          <w:b/>
          <w:color w:val="auto"/>
        </w:rPr>
        <w:t>º. Questão (</w:t>
      </w:r>
      <w:r w:rsidR="00542C78" w:rsidRPr="00803301">
        <w:rPr>
          <w:rFonts w:ascii="Times New Roman" w:hAnsi="Times New Roman" w:cs="Times New Roman"/>
          <w:b/>
          <w:color w:val="auto"/>
        </w:rPr>
        <w:t>1</w:t>
      </w:r>
      <w:r w:rsidR="00B23B6E" w:rsidRPr="00803301">
        <w:rPr>
          <w:rFonts w:ascii="Times New Roman" w:hAnsi="Times New Roman" w:cs="Times New Roman"/>
          <w:b/>
          <w:color w:val="auto"/>
        </w:rPr>
        <w:t>.</w:t>
      </w:r>
      <w:r w:rsidR="000524EF" w:rsidRPr="00803301">
        <w:rPr>
          <w:rFonts w:ascii="Times New Roman" w:hAnsi="Times New Roman" w:cs="Times New Roman"/>
          <w:b/>
          <w:color w:val="auto"/>
        </w:rPr>
        <w:t>5</w:t>
      </w:r>
      <w:r w:rsidR="00B23B6E" w:rsidRPr="00803301">
        <w:rPr>
          <w:rFonts w:ascii="Times New Roman" w:hAnsi="Times New Roman" w:cs="Times New Roman"/>
          <w:b/>
          <w:color w:val="auto"/>
        </w:rPr>
        <w:t>)</w:t>
      </w:r>
      <w:r w:rsidR="00A04124" w:rsidRPr="00803301">
        <w:rPr>
          <w:rFonts w:ascii="Times New Roman" w:hAnsi="Times New Roman" w:cs="Times New Roman"/>
          <w:b/>
          <w:color w:val="auto"/>
        </w:rPr>
        <w:t xml:space="preserve"> : </w:t>
      </w:r>
      <w:r w:rsidR="00587B96" w:rsidRPr="00803301">
        <w:rPr>
          <w:rFonts w:ascii="Times New Roman" w:hAnsi="Times New Roman" w:cs="Times New Roman"/>
          <w:color w:val="auto"/>
        </w:rPr>
        <w:t xml:space="preserve">Crie um comando SQL que insira na tabela </w:t>
      </w:r>
      <w:proofErr w:type="spellStart"/>
      <w:r w:rsidR="00587B96" w:rsidRPr="00803301">
        <w:rPr>
          <w:rFonts w:ascii="Times New Roman" w:hAnsi="Times New Roman" w:cs="Times New Roman"/>
          <w:color w:val="auto"/>
        </w:rPr>
        <w:t>movbanco</w:t>
      </w:r>
      <w:proofErr w:type="spellEnd"/>
      <w:r w:rsidR="00587B96" w:rsidRPr="00803301">
        <w:rPr>
          <w:rFonts w:ascii="Times New Roman" w:hAnsi="Times New Roman" w:cs="Times New Roman"/>
          <w:color w:val="auto"/>
        </w:rPr>
        <w:t xml:space="preserve"> todos os pagamentos (pagar) realizados no mês atual, copiando o valor pago e o banco correspondente.</w:t>
      </w:r>
    </w:p>
    <w:p w14:paraId="0281DAE4" w14:textId="77777777" w:rsidR="00AC0A49" w:rsidRPr="00803301" w:rsidRDefault="00AC0A49" w:rsidP="000524EF">
      <w:pPr>
        <w:rPr>
          <w:rStyle w:val="CdigoHTML"/>
          <w:rFonts w:ascii="Times New Roman" w:eastAsia="Calibri" w:hAnsi="Times New Roman" w:cs="Times New Roman"/>
          <w:b/>
          <w:sz w:val="24"/>
          <w:szCs w:val="24"/>
        </w:rPr>
      </w:pPr>
    </w:p>
    <w:p w14:paraId="0F60662A" w14:textId="5B91C6BB" w:rsidR="00587B96" w:rsidRPr="00803301" w:rsidRDefault="000524EF" w:rsidP="000524EF">
      <w:pPr>
        <w:rPr>
          <w:rStyle w:val="CdigoHTML"/>
          <w:rFonts w:ascii="Times New Roman" w:eastAsia="Calibri" w:hAnsi="Times New Roman" w:cs="Times New Roman"/>
          <w:sz w:val="24"/>
          <w:szCs w:val="24"/>
        </w:rPr>
      </w:pPr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2ª. Questão(1.5 </w:t>
      </w:r>
      <w:proofErr w:type="spellStart"/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ponto</w:t>
      </w:r>
      <w:proofErr w:type="spellEnd"/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): </w:t>
      </w:r>
      <w:r w:rsidR="00587B96" w:rsidRPr="00803301">
        <w:rPr>
          <w:rFonts w:ascii="Times New Roman" w:hAnsi="Times New Roman"/>
          <w:sz w:val="24"/>
          <w:szCs w:val="24"/>
        </w:rPr>
        <w:t xml:space="preserve">Crie um SQL para mostrar </w:t>
      </w:r>
      <w:r w:rsidR="00587B96" w:rsidRPr="00803301">
        <w:rPr>
          <w:rFonts w:ascii="Times New Roman" w:hAnsi="Times New Roman"/>
          <w:sz w:val="24"/>
          <w:szCs w:val="24"/>
        </w:rPr>
        <w:t xml:space="preserve">todas as empresas que não possuem registros </w:t>
      </w:r>
      <w:r w:rsidR="00587B96" w:rsidRPr="00803301">
        <w:rPr>
          <w:rFonts w:ascii="Times New Roman" w:hAnsi="Times New Roman"/>
          <w:sz w:val="24"/>
          <w:szCs w:val="24"/>
        </w:rPr>
        <w:t>no contas a pagar (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pagar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)</w:t>
      </w:r>
    </w:p>
    <w:p w14:paraId="28C80ABB" w14:textId="5B0C244B" w:rsidR="00906713" w:rsidRPr="00803301" w:rsidRDefault="00AC0A49" w:rsidP="00906713">
      <w:pPr>
        <w:rPr>
          <w:rStyle w:val="CdigoHTML"/>
          <w:rFonts w:ascii="Times New Roman" w:eastAsia="Calibri" w:hAnsi="Times New Roman" w:cs="Times New Roman"/>
          <w:sz w:val="24"/>
          <w:szCs w:val="24"/>
        </w:rPr>
      </w:pPr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3</w:t>
      </w:r>
      <w:r w:rsidR="00906713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ª. Questão(1.5 </w:t>
      </w:r>
      <w:proofErr w:type="spellStart"/>
      <w:r w:rsidR="00906713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ponto</w:t>
      </w:r>
      <w:proofErr w:type="spellEnd"/>
      <w:r w:rsidR="00906713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): </w:t>
      </w:r>
      <w:r w:rsidR="00906713" w:rsidRPr="00803301">
        <w:rPr>
          <w:rFonts w:ascii="Times New Roman" w:hAnsi="Times New Roman"/>
          <w:sz w:val="24"/>
          <w:szCs w:val="24"/>
        </w:rPr>
        <w:t xml:space="preserve">Crie um SQL para mostrar </w:t>
      </w:r>
      <w:r w:rsidR="00906713" w:rsidRPr="00803301">
        <w:rPr>
          <w:rFonts w:ascii="Times New Roman" w:hAnsi="Times New Roman"/>
          <w:sz w:val="24"/>
          <w:szCs w:val="24"/>
        </w:rPr>
        <w:t>os bancos que ainda não foram utilizados para pagamentos no contas a pagar.</w:t>
      </w:r>
    </w:p>
    <w:p w14:paraId="7C86D8CE" w14:textId="69CEC9D9" w:rsidR="00906713" w:rsidRDefault="00AC0A49" w:rsidP="00906713">
      <w:pPr>
        <w:rPr>
          <w:rFonts w:ascii="Times New Roman" w:hAnsi="Times New Roman"/>
          <w:sz w:val="24"/>
          <w:szCs w:val="24"/>
        </w:rPr>
      </w:pPr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4</w:t>
      </w:r>
      <w:r w:rsidR="00906713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ª. Questão(1.5 </w:t>
      </w:r>
      <w:proofErr w:type="spellStart"/>
      <w:r w:rsidR="00906713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ponto</w:t>
      </w:r>
      <w:proofErr w:type="spellEnd"/>
      <w:r w:rsidR="00906713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): </w:t>
      </w:r>
      <w:r w:rsidR="00906713" w:rsidRPr="00803301">
        <w:rPr>
          <w:rFonts w:ascii="Times New Roman" w:hAnsi="Times New Roman"/>
          <w:sz w:val="24"/>
          <w:szCs w:val="24"/>
        </w:rPr>
        <w:t xml:space="preserve">Crie um SQL para mostrar os bancos que ainda não foram utilizados </w:t>
      </w:r>
      <w:r w:rsidR="00FB056D" w:rsidRPr="00803301">
        <w:rPr>
          <w:rFonts w:ascii="Times New Roman" w:hAnsi="Times New Roman"/>
          <w:b/>
          <w:sz w:val="24"/>
          <w:szCs w:val="24"/>
          <w:u w:val="single"/>
        </w:rPr>
        <w:t>nem</w:t>
      </w:r>
      <w:r w:rsidR="00906713" w:rsidRPr="00803301">
        <w:rPr>
          <w:rFonts w:ascii="Times New Roman" w:hAnsi="Times New Roman"/>
          <w:b/>
          <w:sz w:val="24"/>
          <w:szCs w:val="24"/>
          <w:u w:val="single"/>
        </w:rPr>
        <w:t xml:space="preserve"> pagamentos </w:t>
      </w:r>
      <w:r w:rsidR="00D05B5D" w:rsidRPr="00803301">
        <w:rPr>
          <w:rFonts w:ascii="Times New Roman" w:hAnsi="Times New Roman"/>
          <w:b/>
          <w:sz w:val="24"/>
          <w:szCs w:val="24"/>
          <w:u w:val="single"/>
        </w:rPr>
        <w:t>nem para recebimentos</w:t>
      </w:r>
      <w:r w:rsidR="00906713" w:rsidRPr="00803301">
        <w:rPr>
          <w:rFonts w:ascii="Times New Roman" w:hAnsi="Times New Roman"/>
          <w:sz w:val="24"/>
          <w:szCs w:val="24"/>
        </w:rPr>
        <w:t>.</w:t>
      </w:r>
    </w:p>
    <w:p w14:paraId="6CFA3C46" w14:textId="560C01B6" w:rsidR="00803301" w:rsidRPr="00803301" w:rsidRDefault="00803301" w:rsidP="00803301">
      <w:pPr>
        <w:rPr>
          <w:rStyle w:val="CdigoHTML"/>
          <w:rFonts w:ascii="Times New Roman" w:eastAsia="Calibri" w:hAnsi="Times New Roman" w:cs="Times New Roman"/>
          <w:sz w:val="24"/>
          <w:szCs w:val="24"/>
        </w:rPr>
      </w:pPr>
      <w:r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5</w:t>
      </w:r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ª. Questão(1.5 </w:t>
      </w:r>
      <w:proofErr w:type="spellStart"/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ponto</w:t>
      </w:r>
      <w:proofErr w:type="spellEnd"/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/>
          <w:sz w:val="24"/>
          <w:szCs w:val="24"/>
        </w:rPr>
        <w:t xml:space="preserve">Gere um </w:t>
      </w:r>
      <w:proofErr w:type="spellStart"/>
      <w:r>
        <w:rPr>
          <w:rFonts w:ascii="Times New Roman" w:hAnsi="Times New Roman"/>
          <w:sz w:val="24"/>
          <w:szCs w:val="24"/>
        </w:rPr>
        <w:t>sql</w:t>
      </w:r>
      <w:proofErr w:type="spellEnd"/>
      <w:r>
        <w:rPr>
          <w:rFonts w:ascii="Times New Roman" w:hAnsi="Times New Roman"/>
          <w:sz w:val="24"/>
          <w:szCs w:val="24"/>
        </w:rPr>
        <w:t xml:space="preserve"> que mostre a </w:t>
      </w:r>
      <w:r w:rsidRPr="00803301">
        <w:rPr>
          <w:rFonts w:ascii="Times New Roman" w:hAnsi="Times New Roman"/>
          <w:b/>
          <w:sz w:val="24"/>
          <w:szCs w:val="24"/>
          <w:u w:val="single"/>
        </w:rPr>
        <w:t>quantidade</w:t>
      </w:r>
      <w:r>
        <w:rPr>
          <w:rFonts w:ascii="Times New Roman" w:hAnsi="Times New Roman"/>
          <w:sz w:val="24"/>
          <w:szCs w:val="24"/>
        </w:rPr>
        <w:t xml:space="preserve"> de faturas e o </w:t>
      </w:r>
      <w:r w:rsidRPr="00803301">
        <w:rPr>
          <w:rFonts w:ascii="Times New Roman" w:hAnsi="Times New Roman"/>
          <w:b/>
          <w:sz w:val="24"/>
          <w:szCs w:val="24"/>
        </w:rPr>
        <w:t>valor</w:t>
      </w:r>
      <w:r>
        <w:rPr>
          <w:rFonts w:ascii="Times New Roman" w:hAnsi="Times New Roman"/>
          <w:sz w:val="24"/>
          <w:szCs w:val="24"/>
        </w:rPr>
        <w:t xml:space="preserve"> pago e cada banco.</w:t>
      </w:r>
    </w:p>
    <w:p w14:paraId="4768B272" w14:textId="1EE82BDC" w:rsidR="00C14049" w:rsidRPr="00C14049" w:rsidRDefault="00C14049" w:rsidP="00C14049">
      <w:pPr>
        <w:rPr>
          <w:rStyle w:val="CdigoHTML"/>
          <w:rFonts w:ascii="Times New Roman" w:eastAsia="Calibri" w:hAnsi="Times New Roman" w:cs="Times New Roman"/>
          <w:b/>
          <w:i/>
          <w:sz w:val="24"/>
          <w:szCs w:val="24"/>
          <w:u w:val="single"/>
        </w:rPr>
      </w:pPr>
      <w:r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lastRenderedPageBreak/>
        <w:t>5</w:t>
      </w:r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ª. Questão(1.5 </w:t>
      </w:r>
      <w:proofErr w:type="spellStart"/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ponto</w:t>
      </w:r>
      <w:proofErr w:type="spellEnd"/>
      <w:r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/>
          <w:sz w:val="24"/>
          <w:szCs w:val="24"/>
        </w:rPr>
        <w:t xml:space="preserve">Gere um </w:t>
      </w:r>
      <w:proofErr w:type="spellStart"/>
      <w:r>
        <w:rPr>
          <w:rFonts w:ascii="Times New Roman" w:hAnsi="Times New Roman"/>
          <w:sz w:val="24"/>
          <w:szCs w:val="24"/>
        </w:rPr>
        <w:t>sql</w:t>
      </w:r>
      <w:proofErr w:type="spellEnd"/>
      <w:r>
        <w:rPr>
          <w:rFonts w:ascii="Times New Roman" w:hAnsi="Times New Roman"/>
          <w:sz w:val="24"/>
          <w:szCs w:val="24"/>
        </w:rPr>
        <w:t xml:space="preserve"> que mostre </w:t>
      </w:r>
      <w:r>
        <w:rPr>
          <w:rFonts w:ascii="Times New Roman" w:hAnsi="Times New Roman"/>
          <w:sz w:val="24"/>
          <w:szCs w:val="24"/>
        </w:rPr>
        <w:t xml:space="preserve">o nome da empresa, as faturas e a quantidade de dias em atraso do pagamento. </w:t>
      </w:r>
      <w:bookmarkStart w:id="0" w:name="_GoBack"/>
      <w:r w:rsidRPr="00C14049">
        <w:rPr>
          <w:rFonts w:ascii="Times New Roman" w:hAnsi="Times New Roman"/>
          <w:b/>
          <w:i/>
          <w:sz w:val="24"/>
          <w:szCs w:val="24"/>
          <w:u w:val="single"/>
        </w:rPr>
        <w:t>Listar somente empresas e faturas que pagaram com atraso</w:t>
      </w:r>
    </w:p>
    <w:bookmarkEnd w:id="0"/>
    <w:p w14:paraId="3D226E9C" w14:textId="77777777" w:rsidR="00803301" w:rsidRPr="00803301" w:rsidRDefault="00803301" w:rsidP="00906713">
      <w:pPr>
        <w:rPr>
          <w:rStyle w:val="CdigoHTML"/>
          <w:rFonts w:ascii="Times New Roman" w:eastAsia="Calibri" w:hAnsi="Times New Roman" w:cs="Times New Roman"/>
          <w:sz w:val="24"/>
          <w:szCs w:val="24"/>
        </w:rPr>
      </w:pPr>
    </w:p>
    <w:p w14:paraId="77FFD158" w14:textId="2D806A19" w:rsidR="00906713" w:rsidRPr="00803301" w:rsidRDefault="001B4AA0" w:rsidP="009067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="00906713" w:rsidRPr="00803301">
        <w:rPr>
          <w:rFonts w:ascii="Times New Roman" w:hAnsi="Times New Roman"/>
          <w:b/>
          <w:sz w:val="24"/>
          <w:szCs w:val="24"/>
        </w:rPr>
        <w:t>º. Questão (1.0):</w:t>
      </w:r>
      <w:r w:rsidR="00906713" w:rsidRPr="00803301">
        <w:rPr>
          <w:rFonts w:ascii="Times New Roman" w:hAnsi="Times New Roman"/>
          <w:sz w:val="24"/>
          <w:szCs w:val="24"/>
        </w:rPr>
        <w:t xml:space="preserve"> Monte uma consulta que retorne </w:t>
      </w:r>
      <w:r w:rsidR="00AC0A49" w:rsidRPr="00803301">
        <w:rPr>
          <w:rFonts w:ascii="Times New Roman" w:hAnsi="Times New Roman"/>
          <w:sz w:val="24"/>
          <w:szCs w:val="24"/>
        </w:rPr>
        <w:t>o total pago por cada empresa no ano de 2025.</w:t>
      </w:r>
    </w:p>
    <w:p w14:paraId="5BE48709" w14:textId="01D76433" w:rsidR="00906713" w:rsidRPr="00803301" w:rsidRDefault="001B4AA0" w:rsidP="009067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906713" w:rsidRPr="00803301">
        <w:rPr>
          <w:rFonts w:ascii="Times New Roman" w:hAnsi="Times New Roman"/>
          <w:b/>
          <w:sz w:val="24"/>
          <w:szCs w:val="24"/>
        </w:rPr>
        <w:t>º. Questão (1.0):</w:t>
      </w:r>
      <w:r w:rsidR="00906713" w:rsidRPr="00803301">
        <w:rPr>
          <w:rFonts w:ascii="Times New Roman" w:hAnsi="Times New Roman"/>
          <w:sz w:val="24"/>
          <w:szCs w:val="24"/>
        </w:rPr>
        <w:t xml:space="preserve"> Monte uma consulta que retorne as empresas que possuem contas a pagar com valor acima de R$ 5.000,00</w:t>
      </w:r>
    </w:p>
    <w:p w14:paraId="38FD74CC" w14:textId="08C8DBAC" w:rsidR="00AC0A49" w:rsidRPr="00803301" w:rsidRDefault="001B4AA0" w:rsidP="00AC0A49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sz w:val="24"/>
          <w:szCs w:val="24"/>
        </w:rPr>
        <w:t>8</w:t>
      </w:r>
      <w:r w:rsidR="00AC0A49" w:rsidRPr="00803301">
        <w:rPr>
          <w:rFonts w:ascii="Times New Roman" w:hAnsi="Times New Roman"/>
          <w:b/>
          <w:sz w:val="24"/>
          <w:szCs w:val="24"/>
        </w:rPr>
        <w:t>º. Questão (1.0):</w:t>
      </w:r>
      <w:r w:rsidR="00AC0A49" w:rsidRPr="00803301">
        <w:rPr>
          <w:rFonts w:ascii="Times New Roman" w:hAnsi="Times New Roman"/>
          <w:sz w:val="24"/>
          <w:szCs w:val="24"/>
        </w:rPr>
        <w:t xml:space="preserve"> </w:t>
      </w:r>
      <w:r w:rsidR="00AC0A49" w:rsidRPr="00803301">
        <w:rPr>
          <w:rFonts w:ascii="Times New Roman" w:eastAsia="Times New Roman" w:hAnsi="Times New Roman"/>
          <w:sz w:val="24"/>
          <w:szCs w:val="24"/>
          <w:lang w:eastAsia="pt-BR"/>
        </w:rPr>
        <w:t>Crie uma consulta que retorne:</w:t>
      </w:r>
    </w:p>
    <w:p w14:paraId="6E768F6C" w14:textId="77777777" w:rsidR="00AC0A49" w:rsidRPr="00AC0A49" w:rsidRDefault="00AC0A49" w:rsidP="00AC0A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AC0A49">
        <w:rPr>
          <w:rFonts w:ascii="Times New Roman" w:eastAsia="Times New Roman" w:hAnsi="Times New Roman"/>
          <w:sz w:val="24"/>
          <w:szCs w:val="24"/>
          <w:lang w:eastAsia="pt-BR"/>
        </w:rPr>
        <w:t>O maior pagamento realizado</w:t>
      </w:r>
    </w:p>
    <w:p w14:paraId="55691D7E" w14:textId="4AB6FFF8" w:rsidR="00AC0A49" w:rsidRPr="00803301" w:rsidRDefault="00AC0A49" w:rsidP="00AC0A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AC0A49">
        <w:rPr>
          <w:rFonts w:ascii="Times New Roman" w:eastAsia="Times New Roman" w:hAnsi="Times New Roman"/>
          <w:sz w:val="24"/>
          <w:szCs w:val="24"/>
          <w:lang w:eastAsia="pt-BR"/>
        </w:rPr>
        <w:t>O menor pagamento realizado</w:t>
      </w:r>
    </w:p>
    <w:p w14:paraId="2AF69C67" w14:textId="42175BF4" w:rsidR="00587B96" w:rsidRPr="00803301" w:rsidRDefault="001B4AA0" w:rsidP="00587B96">
      <w:pPr>
        <w:rPr>
          <w:rFonts w:ascii="Times New Roman" w:hAnsi="Times New Roman"/>
          <w:sz w:val="24"/>
          <w:szCs w:val="24"/>
        </w:rPr>
      </w:pPr>
      <w:r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9</w:t>
      </w:r>
      <w:r w:rsidR="000C468C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 xml:space="preserve">ª. Questão(0.5 </w:t>
      </w:r>
      <w:proofErr w:type="spellStart"/>
      <w:r w:rsidR="000C468C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ponto</w:t>
      </w:r>
      <w:proofErr w:type="spellEnd"/>
      <w:r w:rsidR="000C468C" w:rsidRPr="00803301">
        <w:rPr>
          <w:rStyle w:val="CdigoHTML"/>
          <w:rFonts w:ascii="Times New Roman" w:eastAsia="Calibri" w:hAnsi="Times New Roman" w:cs="Times New Roman"/>
          <w:b/>
          <w:sz w:val="24"/>
          <w:szCs w:val="24"/>
        </w:rPr>
        <w:t>):</w:t>
      </w:r>
      <w:r w:rsidR="000C468C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 xml:space="preserve"> </w:t>
      </w:r>
      <w:r w:rsidR="00587B96" w:rsidRPr="00803301">
        <w:rPr>
          <w:rFonts w:ascii="Times New Roman" w:hAnsi="Times New Roman"/>
          <w:sz w:val="24"/>
          <w:szCs w:val="24"/>
        </w:rPr>
        <w:t xml:space="preserve">Escreva o comando SQL para adicionar à tabela 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pagar</w:t>
      </w:r>
      <w:r w:rsidR="00587B96" w:rsidRPr="00803301">
        <w:rPr>
          <w:rFonts w:ascii="Times New Roman" w:hAnsi="Times New Roman"/>
          <w:sz w:val="24"/>
          <w:szCs w:val="24"/>
        </w:rPr>
        <w:t xml:space="preserve"> uma coluna chamada </w:t>
      </w:r>
      <w:proofErr w:type="spellStart"/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pag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_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usuário</w:t>
      </w:r>
      <w:proofErr w:type="spellEnd"/>
      <w:r w:rsidR="00587B96" w:rsidRPr="00803301">
        <w:rPr>
          <w:rFonts w:ascii="Times New Roman" w:hAnsi="Times New Roman"/>
          <w:sz w:val="24"/>
          <w:szCs w:val="24"/>
        </w:rPr>
        <w:t xml:space="preserve"> do tipo 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VARCHAR(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8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0)</w:t>
      </w:r>
      <w:r w:rsidR="00587B96" w:rsidRPr="00803301">
        <w:rPr>
          <w:rFonts w:ascii="Times New Roman" w:hAnsi="Times New Roman"/>
          <w:sz w:val="24"/>
          <w:szCs w:val="24"/>
        </w:rPr>
        <w:t>.</w:t>
      </w:r>
    </w:p>
    <w:p w14:paraId="073F3F6A" w14:textId="1076A184" w:rsidR="001C1CC3" w:rsidRPr="00803301" w:rsidRDefault="001B4AA0" w:rsidP="00587B9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10</w:t>
      </w:r>
      <w:r w:rsidR="001C1CC3" w:rsidRPr="00803301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º. Questão- (0.5 </w:t>
      </w:r>
      <w:proofErr w:type="spellStart"/>
      <w:r w:rsidR="001C1CC3" w:rsidRPr="00803301">
        <w:rPr>
          <w:rFonts w:ascii="Times New Roman" w:eastAsia="Times New Roman" w:hAnsi="Times New Roman"/>
          <w:b/>
          <w:sz w:val="24"/>
          <w:szCs w:val="24"/>
          <w:lang w:eastAsia="pt-BR"/>
        </w:rPr>
        <w:t>ponto</w:t>
      </w:r>
      <w:proofErr w:type="spellEnd"/>
      <w:r w:rsidR="001C1CC3" w:rsidRPr="00803301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) </w:t>
      </w:r>
      <w:r w:rsidR="001C1CC3" w:rsidRPr="00803301">
        <w:rPr>
          <w:rFonts w:ascii="Times New Roman" w:eastAsia="Times New Roman" w:hAnsi="Times New Roman"/>
          <w:sz w:val="24"/>
          <w:szCs w:val="24"/>
          <w:lang w:eastAsia="pt-BR"/>
        </w:rPr>
        <w:t xml:space="preserve">- </w:t>
      </w:r>
      <w:r w:rsidR="00587B96" w:rsidRPr="00803301">
        <w:rPr>
          <w:rFonts w:ascii="Times New Roman" w:hAnsi="Times New Roman"/>
          <w:sz w:val="24"/>
          <w:szCs w:val="24"/>
        </w:rPr>
        <w:t xml:space="preserve">Crie </w:t>
      </w:r>
      <w:r w:rsidR="00587B96" w:rsidRPr="00803301">
        <w:rPr>
          <w:rFonts w:ascii="Times New Roman" w:hAnsi="Times New Roman"/>
          <w:sz w:val="24"/>
          <w:szCs w:val="24"/>
        </w:rPr>
        <w:t>um</w:t>
      </w:r>
      <w:r w:rsidR="00587B96" w:rsidRPr="00803301">
        <w:rPr>
          <w:rFonts w:ascii="Times New Roman" w:hAnsi="Times New Roman"/>
          <w:sz w:val="24"/>
          <w:szCs w:val="24"/>
        </w:rPr>
        <w:t xml:space="preserve"> SQL para remover o campo 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 xml:space="preserve">FK_ANTIGO </w:t>
      </w:r>
      <w:r w:rsidR="00587B96" w:rsidRPr="00803301">
        <w:rPr>
          <w:rFonts w:ascii="Times New Roman" w:hAnsi="Times New Roman"/>
          <w:sz w:val="24"/>
          <w:szCs w:val="24"/>
        </w:rPr>
        <w:t xml:space="preserve">da tabela 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cidade</w:t>
      </w:r>
    </w:p>
    <w:p w14:paraId="226F8E76" w14:textId="69754266" w:rsidR="00A14653" w:rsidRPr="00803301" w:rsidRDefault="00AC0A49" w:rsidP="00587B96">
      <w:pPr>
        <w:rPr>
          <w:rFonts w:ascii="Times New Roman" w:hAnsi="Times New Roman"/>
          <w:sz w:val="24"/>
          <w:szCs w:val="24"/>
        </w:rPr>
      </w:pPr>
      <w:r w:rsidRPr="00803301">
        <w:rPr>
          <w:rFonts w:ascii="Times New Roman" w:hAnsi="Times New Roman"/>
          <w:b/>
          <w:sz w:val="24"/>
          <w:szCs w:val="24"/>
        </w:rPr>
        <w:t>1</w:t>
      </w:r>
      <w:r w:rsidR="001B4AA0">
        <w:rPr>
          <w:rFonts w:ascii="Times New Roman" w:hAnsi="Times New Roman"/>
          <w:b/>
          <w:sz w:val="24"/>
          <w:szCs w:val="24"/>
        </w:rPr>
        <w:t>1</w:t>
      </w:r>
      <w:r w:rsidR="00B23B6E" w:rsidRPr="00803301">
        <w:rPr>
          <w:rFonts w:ascii="Times New Roman" w:hAnsi="Times New Roman"/>
          <w:b/>
          <w:sz w:val="24"/>
          <w:szCs w:val="24"/>
        </w:rPr>
        <w:t>ª. Questão(1.0):</w:t>
      </w:r>
      <w:r w:rsidR="00B23B6E" w:rsidRPr="00803301">
        <w:rPr>
          <w:rFonts w:ascii="Times New Roman" w:hAnsi="Times New Roman"/>
          <w:sz w:val="24"/>
          <w:szCs w:val="24"/>
        </w:rPr>
        <w:t xml:space="preserve"> </w:t>
      </w:r>
      <w:r w:rsidR="00587B96" w:rsidRPr="00803301">
        <w:rPr>
          <w:rFonts w:ascii="Times New Roman" w:hAnsi="Times New Roman"/>
          <w:sz w:val="24"/>
          <w:szCs w:val="24"/>
        </w:rPr>
        <w:t xml:space="preserve">Atualize o campo </w:t>
      </w:r>
      <w:proofErr w:type="spellStart"/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Pag_DataPagto</w:t>
      </w:r>
      <w:proofErr w:type="spellEnd"/>
      <w:r w:rsidR="00587B96" w:rsidRPr="00803301">
        <w:rPr>
          <w:rFonts w:ascii="Times New Roman" w:hAnsi="Times New Roman"/>
          <w:sz w:val="24"/>
          <w:szCs w:val="24"/>
        </w:rPr>
        <w:t xml:space="preserve"> da tabela </w:t>
      </w:r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pagar</w:t>
      </w:r>
      <w:r w:rsidR="00587B96" w:rsidRPr="00803301">
        <w:rPr>
          <w:rFonts w:ascii="Times New Roman" w:hAnsi="Times New Roman"/>
          <w:sz w:val="24"/>
          <w:szCs w:val="24"/>
        </w:rPr>
        <w:t xml:space="preserve"> para a data atual, </w:t>
      </w:r>
      <w:r w:rsidR="00587B96" w:rsidRPr="00803301">
        <w:rPr>
          <w:rFonts w:ascii="Times New Roman" w:hAnsi="Times New Roman"/>
          <w:b/>
          <w:sz w:val="24"/>
          <w:szCs w:val="24"/>
          <w:u w:val="single"/>
        </w:rPr>
        <w:t>somente para empresas localizadas</w:t>
      </w:r>
      <w:r w:rsidR="00587B96" w:rsidRPr="00803301">
        <w:rPr>
          <w:rFonts w:ascii="Times New Roman" w:hAnsi="Times New Roman"/>
          <w:b/>
          <w:sz w:val="24"/>
          <w:szCs w:val="24"/>
          <w:u w:val="single"/>
        </w:rPr>
        <w:t xml:space="preserve"> no ES</w:t>
      </w:r>
      <w:r w:rsidR="00587B96" w:rsidRPr="00803301">
        <w:rPr>
          <w:rFonts w:ascii="Times New Roman" w:hAnsi="Times New Roman"/>
          <w:sz w:val="24"/>
          <w:szCs w:val="24"/>
        </w:rPr>
        <w:t>.</w:t>
      </w:r>
    </w:p>
    <w:p w14:paraId="7B237B13" w14:textId="3FFBDAD1" w:rsidR="00587B96" w:rsidRPr="00803301" w:rsidRDefault="00AC0A49" w:rsidP="00587B96">
      <w:pPr>
        <w:rPr>
          <w:rFonts w:ascii="Times New Roman" w:hAnsi="Times New Roman"/>
          <w:sz w:val="24"/>
          <w:szCs w:val="24"/>
        </w:rPr>
      </w:pPr>
      <w:r w:rsidRPr="00803301">
        <w:rPr>
          <w:rFonts w:ascii="Times New Roman" w:hAnsi="Times New Roman"/>
          <w:b/>
          <w:sz w:val="24"/>
          <w:szCs w:val="24"/>
        </w:rPr>
        <w:t>1</w:t>
      </w:r>
      <w:r w:rsidR="001B4AA0">
        <w:rPr>
          <w:rFonts w:ascii="Times New Roman" w:hAnsi="Times New Roman"/>
          <w:b/>
          <w:sz w:val="24"/>
          <w:szCs w:val="24"/>
        </w:rPr>
        <w:t>2</w:t>
      </w:r>
      <w:r w:rsidR="003C3155" w:rsidRPr="00803301">
        <w:rPr>
          <w:rFonts w:ascii="Times New Roman" w:hAnsi="Times New Roman"/>
          <w:b/>
          <w:sz w:val="24"/>
          <w:szCs w:val="24"/>
        </w:rPr>
        <w:t>ª. Questão (1,0</w:t>
      </w:r>
      <w:r w:rsidR="00C30042" w:rsidRPr="00803301">
        <w:rPr>
          <w:rFonts w:ascii="Times New Roman" w:hAnsi="Times New Roman"/>
          <w:b/>
          <w:sz w:val="24"/>
          <w:szCs w:val="24"/>
        </w:rPr>
        <w:t xml:space="preserve"> ponto</w:t>
      </w:r>
      <w:r w:rsidR="003C3155" w:rsidRPr="00803301">
        <w:rPr>
          <w:rFonts w:ascii="Times New Roman" w:hAnsi="Times New Roman"/>
          <w:b/>
          <w:sz w:val="24"/>
          <w:szCs w:val="24"/>
        </w:rPr>
        <w:t>):</w:t>
      </w:r>
      <w:r w:rsidR="003C3155" w:rsidRPr="00803301">
        <w:rPr>
          <w:rFonts w:ascii="Times New Roman" w:hAnsi="Times New Roman"/>
          <w:sz w:val="24"/>
          <w:szCs w:val="24"/>
        </w:rPr>
        <w:t xml:space="preserve">  </w:t>
      </w:r>
      <w:r w:rsidR="00587B96" w:rsidRPr="00803301">
        <w:rPr>
          <w:rFonts w:ascii="Times New Roman" w:hAnsi="Times New Roman"/>
          <w:sz w:val="24"/>
          <w:szCs w:val="24"/>
        </w:rPr>
        <w:t xml:space="preserve">Elabore um comando SQL para remover todos os registros da tabela </w:t>
      </w:r>
      <w:proofErr w:type="spellStart"/>
      <w:r w:rsidR="00587B96" w:rsidRPr="00803301">
        <w:rPr>
          <w:rStyle w:val="CdigoHTML"/>
          <w:rFonts w:ascii="Times New Roman" w:eastAsia="Calibri" w:hAnsi="Times New Roman" w:cs="Times New Roman"/>
          <w:sz w:val="24"/>
          <w:szCs w:val="24"/>
        </w:rPr>
        <w:t>movbanco</w:t>
      </w:r>
      <w:proofErr w:type="spellEnd"/>
      <w:r w:rsidR="00587B96" w:rsidRPr="00803301">
        <w:rPr>
          <w:rFonts w:ascii="Times New Roman" w:hAnsi="Times New Roman"/>
          <w:sz w:val="24"/>
          <w:szCs w:val="24"/>
        </w:rPr>
        <w:t xml:space="preserve"> relacionados a bancos que estejam com saldo negativo.</w:t>
      </w:r>
    </w:p>
    <w:p w14:paraId="4671E816" w14:textId="5D394380" w:rsidR="00906713" w:rsidRPr="00803301" w:rsidRDefault="00AC0A49" w:rsidP="00906713">
      <w:pPr>
        <w:rPr>
          <w:rFonts w:ascii="Times New Roman" w:hAnsi="Times New Roman"/>
          <w:sz w:val="24"/>
          <w:szCs w:val="24"/>
        </w:rPr>
      </w:pPr>
      <w:r w:rsidRPr="00803301">
        <w:rPr>
          <w:rFonts w:ascii="Times New Roman" w:hAnsi="Times New Roman"/>
          <w:b/>
          <w:sz w:val="24"/>
          <w:szCs w:val="24"/>
        </w:rPr>
        <w:t>1</w:t>
      </w:r>
      <w:r w:rsidR="001B4AA0">
        <w:rPr>
          <w:rFonts w:ascii="Times New Roman" w:hAnsi="Times New Roman"/>
          <w:b/>
          <w:sz w:val="24"/>
          <w:szCs w:val="24"/>
        </w:rPr>
        <w:t>3</w:t>
      </w:r>
      <w:r w:rsidR="00906713" w:rsidRPr="00803301">
        <w:rPr>
          <w:rFonts w:ascii="Times New Roman" w:hAnsi="Times New Roman"/>
          <w:b/>
          <w:sz w:val="24"/>
          <w:szCs w:val="24"/>
        </w:rPr>
        <w:t>ª. Questão (1,0 ponto):</w:t>
      </w:r>
      <w:r w:rsidR="00906713" w:rsidRPr="00803301">
        <w:rPr>
          <w:rFonts w:ascii="Times New Roman" w:hAnsi="Times New Roman"/>
          <w:sz w:val="24"/>
          <w:szCs w:val="24"/>
        </w:rPr>
        <w:t xml:space="preserve">  </w:t>
      </w:r>
      <w:r w:rsidR="00906713" w:rsidRPr="00803301">
        <w:rPr>
          <w:rFonts w:ascii="Times New Roman" w:hAnsi="Times New Roman"/>
          <w:sz w:val="24"/>
          <w:szCs w:val="24"/>
        </w:rPr>
        <w:t xml:space="preserve">explique os efeitos da execução do comando </w:t>
      </w:r>
      <w:r w:rsidR="00906713" w:rsidRPr="00803301">
        <w:rPr>
          <w:rFonts w:ascii="Times New Roman" w:hAnsi="Times New Roman"/>
          <w:b/>
          <w:i/>
          <w:sz w:val="24"/>
          <w:szCs w:val="24"/>
        </w:rPr>
        <w:t xml:space="preserve">DROP TABLE banco, </w:t>
      </w:r>
      <w:r w:rsidR="00906713" w:rsidRPr="00803301">
        <w:rPr>
          <w:rFonts w:ascii="Times New Roman" w:hAnsi="Times New Roman"/>
          <w:sz w:val="24"/>
          <w:szCs w:val="24"/>
        </w:rPr>
        <w:t>no banco de dados UVV</w:t>
      </w:r>
    </w:p>
    <w:p w14:paraId="2D34F958" w14:textId="2EAC6382" w:rsidR="00906713" w:rsidRPr="00803301" w:rsidRDefault="00AC0A49" w:rsidP="00906713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  <w:r w:rsidRPr="00803301">
        <w:rPr>
          <w:rFonts w:ascii="Times New Roman" w:hAnsi="Times New Roman"/>
          <w:b/>
          <w:sz w:val="24"/>
          <w:szCs w:val="24"/>
        </w:rPr>
        <w:t>1</w:t>
      </w:r>
      <w:r w:rsidR="001B4AA0">
        <w:rPr>
          <w:rFonts w:ascii="Times New Roman" w:hAnsi="Times New Roman"/>
          <w:b/>
          <w:sz w:val="24"/>
          <w:szCs w:val="24"/>
        </w:rPr>
        <w:t>4</w:t>
      </w:r>
      <w:r w:rsidR="003C3155" w:rsidRPr="00803301">
        <w:rPr>
          <w:rFonts w:ascii="Times New Roman" w:hAnsi="Times New Roman"/>
          <w:b/>
          <w:sz w:val="24"/>
          <w:szCs w:val="24"/>
        </w:rPr>
        <w:t>ª</w:t>
      </w:r>
      <w:r w:rsidR="00C30042" w:rsidRPr="00803301">
        <w:rPr>
          <w:rFonts w:ascii="Times New Roman" w:hAnsi="Times New Roman"/>
          <w:b/>
          <w:sz w:val="24"/>
          <w:szCs w:val="24"/>
        </w:rPr>
        <w:t xml:space="preserve"> Questão (1,0 ponto</w:t>
      </w:r>
      <w:r w:rsidR="003C3155" w:rsidRPr="00803301">
        <w:rPr>
          <w:rFonts w:ascii="Times New Roman" w:hAnsi="Times New Roman"/>
          <w:b/>
          <w:sz w:val="24"/>
          <w:szCs w:val="24"/>
        </w:rPr>
        <w:t>)</w:t>
      </w:r>
      <w:r w:rsidR="00C30042" w:rsidRPr="00803301">
        <w:rPr>
          <w:rFonts w:ascii="Times New Roman" w:hAnsi="Times New Roman"/>
          <w:b/>
          <w:sz w:val="24"/>
          <w:szCs w:val="24"/>
        </w:rPr>
        <w:t>:</w:t>
      </w:r>
      <w:r w:rsidR="003C3155" w:rsidRPr="00803301">
        <w:rPr>
          <w:rFonts w:ascii="Times New Roman" w:hAnsi="Times New Roman"/>
          <w:sz w:val="24"/>
          <w:szCs w:val="24"/>
        </w:rPr>
        <w:t xml:space="preserve"> </w:t>
      </w:r>
      <w:r w:rsidR="00906713" w:rsidRPr="00803301">
        <w:rPr>
          <w:rFonts w:ascii="Times New Roman" w:eastAsia="Times New Roman" w:hAnsi="Times New Roman"/>
          <w:sz w:val="24"/>
          <w:szCs w:val="24"/>
          <w:lang w:eastAsia="pt-BR"/>
        </w:rPr>
        <w:t>Construa uma consulta que mostre, para cada banco, os pagamentos cujo valor seja maior que a média de pagamentos daquele próprio banco.</w:t>
      </w:r>
    </w:p>
    <w:sectPr w:rsidR="00906713" w:rsidRPr="00803301" w:rsidSect="00F13B2B">
      <w:pgSz w:w="11906" w:h="16838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FJO+Arial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BE4"/>
    <w:multiLevelType w:val="hybridMultilevel"/>
    <w:tmpl w:val="9F74A78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08D1"/>
    <w:multiLevelType w:val="hybridMultilevel"/>
    <w:tmpl w:val="BC8CD7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C7B25"/>
    <w:multiLevelType w:val="hybridMultilevel"/>
    <w:tmpl w:val="FFB4232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2308D"/>
    <w:multiLevelType w:val="hybridMultilevel"/>
    <w:tmpl w:val="E45E66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23E6"/>
    <w:multiLevelType w:val="hybridMultilevel"/>
    <w:tmpl w:val="65A4A786"/>
    <w:lvl w:ilvl="0" w:tplc="92B21BD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24472CC"/>
    <w:multiLevelType w:val="hybridMultilevel"/>
    <w:tmpl w:val="89BC7B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319D3"/>
    <w:multiLevelType w:val="hybridMultilevel"/>
    <w:tmpl w:val="C49871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5678D"/>
    <w:multiLevelType w:val="multilevel"/>
    <w:tmpl w:val="D91E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B1E42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9" w15:restartNumberingAfterBreak="0">
    <w:nsid w:val="20D66C19"/>
    <w:multiLevelType w:val="hybridMultilevel"/>
    <w:tmpl w:val="83723AC0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E176C55"/>
    <w:multiLevelType w:val="hybridMultilevel"/>
    <w:tmpl w:val="9C4A354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2E1923C8"/>
    <w:multiLevelType w:val="hybridMultilevel"/>
    <w:tmpl w:val="64E4D7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31527"/>
    <w:multiLevelType w:val="hybridMultilevel"/>
    <w:tmpl w:val="69ECF09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3F75A93"/>
    <w:multiLevelType w:val="hybridMultilevel"/>
    <w:tmpl w:val="69ECF09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44906E4"/>
    <w:multiLevelType w:val="hybridMultilevel"/>
    <w:tmpl w:val="65A4A786"/>
    <w:lvl w:ilvl="0" w:tplc="92B21BD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AC01F66"/>
    <w:multiLevelType w:val="multilevel"/>
    <w:tmpl w:val="75B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D78E1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17" w15:restartNumberingAfterBreak="0">
    <w:nsid w:val="448D0D11"/>
    <w:multiLevelType w:val="hybridMultilevel"/>
    <w:tmpl w:val="72A833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F0FF1"/>
    <w:multiLevelType w:val="hybridMultilevel"/>
    <w:tmpl w:val="3522B4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1433F"/>
    <w:multiLevelType w:val="hybridMultilevel"/>
    <w:tmpl w:val="2E5E59C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D7085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21" w15:restartNumberingAfterBreak="0">
    <w:nsid w:val="60A031EC"/>
    <w:multiLevelType w:val="hybridMultilevel"/>
    <w:tmpl w:val="B7D878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73F14"/>
    <w:multiLevelType w:val="hybridMultilevel"/>
    <w:tmpl w:val="ABD6CD74"/>
    <w:lvl w:ilvl="0" w:tplc="6EF2BD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10CFA"/>
    <w:multiLevelType w:val="hybridMultilevel"/>
    <w:tmpl w:val="D49E47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460A32"/>
    <w:multiLevelType w:val="hybridMultilevel"/>
    <w:tmpl w:val="92D4459E"/>
    <w:lvl w:ilvl="0" w:tplc="7D6AA9DA">
      <w:start w:val="1"/>
      <w:numFmt w:val="decimal"/>
      <w:lvlText w:val="%1"/>
      <w:lvlJc w:val="left"/>
      <w:pPr>
        <w:ind w:left="720" w:hanging="360"/>
      </w:pPr>
      <w:rPr>
        <w:rFonts w:ascii="Microsoft YaHei UI" w:eastAsia="Microsoft YaHei UI" w:hAnsi="Microsoft YaHei UI" w:hint="eastAsia"/>
        <w:spacing w:val="40"/>
        <w:w w:val="80"/>
        <w:position w:val="2"/>
        <w:sz w:val="16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E30E5"/>
    <w:multiLevelType w:val="hybridMultilevel"/>
    <w:tmpl w:val="D42AF7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7C3177"/>
    <w:multiLevelType w:val="hybridMultilevel"/>
    <w:tmpl w:val="091A9232"/>
    <w:lvl w:ilvl="0" w:tplc="397473FC">
      <w:start w:val="1"/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A707AB0"/>
    <w:multiLevelType w:val="singleLevel"/>
    <w:tmpl w:val="C598CAD0"/>
    <w:lvl w:ilvl="0">
      <w:start w:val="1"/>
      <w:numFmt w:val="upperLetter"/>
      <w:pStyle w:val="Numerad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B553323"/>
    <w:multiLevelType w:val="multilevel"/>
    <w:tmpl w:val="9EC4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  <w:lvlOverride w:ilvl="0">
      <w:startOverride w:val="1"/>
    </w:lvlOverride>
  </w:num>
  <w:num w:numId="2">
    <w:abstractNumId w:val="1"/>
  </w:num>
  <w:num w:numId="3">
    <w:abstractNumId w:val="18"/>
  </w:num>
  <w:num w:numId="4">
    <w:abstractNumId w:val="12"/>
  </w:num>
  <w:num w:numId="5">
    <w:abstractNumId w:val="13"/>
  </w:num>
  <w:num w:numId="6">
    <w:abstractNumId w:val="19"/>
  </w:num>
  <w:num w:numId="7">
    <w:abstractNumId w:val="2"/>
  </w:num>
  <w:num w:numId="8">
    <w:abstractNumId w:val="20"/>
  </w:num>
  <w:num w:numId="9">
    <w:abstractNumId w:val="0"/>
  </w:num>
  <w:num w:numId="10">
    <w:abstractNumId w:val="16"/>
  </w:num>
  <w:num w:numId="11">
    <w:abstractNumId w:val="6"/>
  </w:num>
  <w:num w:numId="12">
    <w:abstractNumId w:val="8"/>
  </w:num>
  <w:num w:numId="13">
    <w:abstractNumId w:val="17"/>
  </w:num>
  <w:num w:numId="14">
    <w:abstractNumId w:val="9"/>
  </w:num>
  <w:num w:numId="15">
    <w:abstractNumId w:val="7"/>
  </w:num>
  <w:num w:numId="16">
    <w:abstractNumId w:val="10"/>
  </w:num>
  <w:num w:numId="17">
    <w:abstractNumId w:val="25"/>
  </w:num>
  <w:num w:numId="18">
    <w:abstractNumId w:val="4"/>
  </w:num>
  <w:num w:numId="19">
    <w:abstractNumId w:val="22"/>
  </w:num>
  <w:num w:numId="20">
    <w:abstractNumId w:val="23"/>
  </w:num>
  <w:num w:numId="21">
    <w:abstractNumId w:val="3"/>
  </w:num>
  <w:num w:numId="22">
    <w:abstractNumId w:val="21"/>
  </w:num>
  <w:num w:numId="23">
    <w:abstractNumId w:val="26"/>
  </w:num>
  <w:num w:numId="24">
    <w:abstractNumId w:val="28"/>
  </w:num>
  <w:num w:numId="25">
    <w:abstractNumId w:val="11"/>
  </w:num>
  <w:num w:numId="26">
    <w:abstractNumId w:val="5"/>
  </w:num>
  <w:num w:numId="27">
    <w:abstractNumId w:val="24"/>
  </w:num>
  <w:num w:numId="28">
    <w:abstractNumId w:val="14"/>
  </w:num>
  <w:num w:numId="29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AD"/>
    <w:rsid w:val="00000CA7"/>
    <w:rsid w:val="00010528"/>
    <w:rsid w:val="000208D1"/>
    <w:rsid w:val="000327F6"/>
    <w:rsid w:val="00036352"/>
    <w:rsid w:val="000366F6"/>
    <w:rsid w:val="00041E05"/>
    <w:rsid w:val="00044476"/>
    <w:rsid w:val="000524EF"/>
    <w:rsid w:val="00055CC9"/>
    <w:rsid w:val="00056343"/>
    <w:rsid w:val="00056592"/>
    <w:rsid w:val="000602CC"/>
    <w:rsid w:val="00065E4A"/>
    <w:rsid w:val="00075EE2"/>
    <w:rsid w:val="00076521"/>
    <w:rsid w:val="00080205"/>
    <w:rsid w:val="0008626A"/>
    <w:rsid w:val="00087124"/>
    <w:rsid w:val="00097199"/>
    <w:rsid w:val="00097EDD"/>
    <w:rsid w:val="000B1446"/>
    <w:rsid w:val="000B20C1"/>
    <w:rsid w:val="000B5649"/>
    <w:rsid w:val="000C3203"/>
    <w:rsid w:val="000C468C"/>
    <w:rsid w:val="000C474F"/>
    <w:rsid w:val="000C75A5"/>
    <w:rsid w:val="000E070F"/>
    <w:rsid w:val="000E0DFF"/>
    <w:rsid w:val="000E49BC"/>
    <w:rsid w:val="000F09D3"/>
    <w:rsid w:val="000F173F"/>
    <w:rsid w:val="000F25FC"/>
    <w:rsid w:val="000F7F12"/>
    <w:rsid w:val="00102E9A"/>
    <w:rsid w:val="00104B7B"/>
    <w:rsid w:val="0010649E"/>
    <w:rsid w:val="00126FBF"/>
    <w:rsid w:val="00127B78"/>
    <w:rsid w:val="001321F4"/>
    <w:rsid w:val="001366DB"/>
    <w:rsid w:val="00152379"/>
    <w:rsid w:val="00154062"/>
    <w:rsid w:val="00160917"/>
    <w:rsid w:val="00163D75"/>
    <w:rsid w:val="00164094"/>
    <w:rsid w:val="00170E40"/>
    <w:rsid w:val="00176527"/>
    <w:rsid w:val="00181DE0"/>
    <w:rsid w:val="00183B19"/>
    <w:rsid w:val="0019491E"/>
    <w:rsid w:val="001A0EFA"/>
    <w:rsid w:val="001A0FC5"/>
    <w:rsid w:val="001B120F"/>
    <w:rsid w:val="001B2244"/>
    <w:rsid w:val="001B2B56"/>
    <w:rsid w:val="001B4AA0"/>
    <w:rsid w:val="001B70D0"/>
    <w:rsid w:val="001C1CC3"/>
    <w:rsid w:val="001C630D"/>
    <w:rsid w:val="001D66BA"/>
    <w:rsid w:val="001D71BF"/>
    <w:rsid w:val="001E059E"/>
    <w:rsid w:val="001F64C4"/>
    <w:rsid w:val="00200A3D"/>
    <w:rsid w:val="00202147"/>
    <w:rsid w:val="002032FB"/>
    <w:rsid w:val="00204F10"/>
    <w:rsid w:val="00206270"/>
    <w:rsid w:val="00206B49"/>
    <w:rsid w:val="00227E63"/>
    <w:rsid w:val="00232E6F"/>
    <w:rsid w:val="00241B82"/>
    <w:rsid w:val="00242274"/>
    <w:rsid w:val="00246C50"/>
    <w:rsid w:val="00250BE2"/>
    <w:rsid w:val="0025406C"/>
    <w:rsid w:val="00254DAA"/>
    <w:rsid w:val="0027117C"/>
    <w:rsid w:val="00276DC9"/>
    <w:rsid w:val="002820FD"/>
    <w:rsid w:val="0028478C"/>
    <w:rsid w:val="00284D39"/>
    <w:rsid w:val="002851DC"/>
    <w:rsid w:val="0029374F"/>
    <w:rsid w:val="002A45AD"/>
    <w:rsid w:val="002B6F21"/>
    <w:rsid w:val="002C63E1"/>
    <w:rsid w:val="002D2436"/>
    <w:rsid w:val="002D66AD"/>
    <w:rsid w:val="002E269D"/>
    <w:rsid w:val="002E3ECC"/>
    <w:rsid w:val="002E4589"/>
    <w:rsid w:val="002E4F1C"/>
    <w:rsid w:val="002E612C"/>
    <w:rsid w:val="002F0862"/>
    <w:rsid w:val="002F08DF"/>
    <w:rsid w:val="002F2152"/>
    <w:rsid w:val="002F2C41"/>
    <w:rsid w:val="00304A7C"/>
    <w:rsid w:val="0030552B"/>
    <w:rsid w:val="0031557C"/>
    <w:rsid w:val="00317941"/>
    <w:rsid w:val="003301C9"/>
    <w:rsid w:val="0033312B"/>
    <w:rsid w:val="00333276"/>
    <w:rsid w:val="00333EC1"/>
    <w:rsid w:val="003352AE"/>
    <w:rsid w:val="00340373"/>
    <w:rsid w:val="00340694"/>
    <w:rsid w:val="00341014"/>
    <w:rsid w:val="00350555"/>
    <w:rsid w:val="00353497"/>
    <w:rsid w:val="0036524E"/>
    <w:rsid w:val="00370EB9"/>
    <w:rsid w:val="00371022"/>
    <w:rsid w:val="00384507"/>
    <w:rsid w:val="00385698"/>
    <w:rsid w:val="00386A92"/>
    <w:rsid w:val="00390E72"/>
    <w:rsid w:val="00395C48"/>
    <w:rsid w:val="003A1FB7"/>
    <w:rsid w:val="003A4B6E"/>
    <w:rsid w:val="003C1F51"/>
    <w:rsid w:val="003C3155"/>
    <w:rsid w:val="003D011B"/>
    <w:rsid w:val="003D129F"/>
    <w:rsid w:val="003D1623"/>
    <w:rsid w:val="003F5587"/>
    <w:rsid w:val="00400BE4"/>
    <w:rsid w:val="00414628"/>
    <w:rsid w:val="004226E1"/>
    <w:rsid w:val="004234B4"/>
    <w:rsid w:val="00426706"/>
    <w:rsid w:val="004270A4"/>
    <w:rsid w:val="00431582"/>
    <w:rsid w:val="00432307"/>
    <w:rsid w:val="00442297"/>
    <w:rsid w:val="004427CE"/>
    <w:rsid w:val="004636C6"/>
    <w:rsid w:val="0046383C"/>
    <w:rsid w:val="00467BB0"/>
    <w:rsid w:val="004713B5"/>
    <w:rsid w:val="00473553"/>
    <w:rsid w:val="00481857"/>
    <w:rsid w:val="00482B15"/>
    <w:rsid w:val="004A1311"/>
    <w:rsid w:val="004A29BA"/>
    <w:rsid w:val="004B0313"/>
    <w:rsid w:val="004C146E"/>
    <w:rsid w:val="004D3C3D"/>
    <w:rsid w:val="004D75BA"/>
    <w:rsid w:val="004D7703"/>
    <w:rsid w:val="004D7FD3"/>
    <w:rsid w:val="004E6EDA"/>
    <w:rsid w:val="004F0375"/>
    <w:rsid w:val="005009CF"/>
    <w:rsid w:val="00500FF5"/>
    <w:rsid w:val="00515BB5"/>
    <w:rsid w:val="00517B85"/>
    <w:rsid w:val="0052337E"/>
    <w:rsid w:val="00524E19"/>
    <w:rsid w:val="005332B1"/>
    <w:rsid w:val="00542BBB"/>
    <w:rsid w:val="00542C78"/>
    <w:rsid w:val="0055001B"/>
    <w:rsid w:val="00552FB1"/>
    <w:rsid w:val="0056561E"/>
    <w:rsid w:val="0058096A"/>
    <w:rsid w:val="00582D95"/>
    <w:rsid w:val="00587B96"/>
    <w:rsid w:val="00596B1A"/>
    <w:rsid w:val="005A79BC"/>
    <w:rsid w:val="005B09B0"/>
    <w:rsid w:val="005B0B07"/>
    <w:rsid w:val="005B5C7F"/>
    <w:rsid w:val="005C5BF6"/>
    <w:rsid w:val="005C6466"/>
    <w:rsid w:val="005D2019"/>
    <w:rsid w:val="005D243B"/>
    <w:rsid w:val="005D333E"/>
    <w:rsid w:val="005D4F28"/>
    <w:rsid w:val="005E0767"/>
    <w:rsid w:val="005E2ACB"/>
    <w:rsid w:val="005E5D11"/>
    <w:rsid w:val="005E7D9D"/>
    <w:rsid w:val="0061615F"/>
    <w:rsid w:val="00622192"/>
    <w:rsid w:val="0062353B"/>
    <w:rsid w:val="006258E5"/>
    <w:rsid w:val="00630EAE"/>
    <w:rsid w:val="00631DE4"/>
    <w:rsid w:val="0063793B"/>
    <w:rsid w:val="00641C91"/>
    <w:rsid w:val="0064764E"/>
    <w:rsid w:val="006516B5"/>
    <w:rsid w:val="006608A1"/>
    <w:rsid w:val="006616D4"/>
    <w:rsid w:val="00665733"/>
    <w:rsid w:val="006A66A4"/>
    <w:rsid w:val="006A715F"/>
    <w:rsid w:val="006B4718"/>
    <w:rsid w:val="006B60C5"/>
    <w:rsid w:val="006B6F1E"/>
    <w:rsid w:val="006D5FD4"/>
    <w:rsid w:val="006E0962"/>
    <w:rsid w:val="006E7F15"/>
    <w:rsid w:val="006F0E80"/>
    <w:rsid w:val="006F2FF9"/>
    <w:rsid w:val="0070289B"/>
    <w:rsid w:val="007031E1"/>
    <w:rsid w:val="007311BF"/>
    <w:rsid w:val="007339A4"/>
    <w:rsid w:val="00734BBF"/>
    <w:rsid w:val="0073730A"/>
    <w:rsid w:val="00741DB6"/>
    <w:rsid w:val="0074272A"/>
    <w:rsid w:val="00742BA3"/>
    <w:rsid w:val="00753C1E"/>
    <w:rsid w:val="00757224"/>
    <w:rsid w:val="00760107"/>
    <w:rsid w:val="007603B1"/>
    <w:rsid w:val="00764319"/>
    <w:rsid w:val="00772503"/>
    <w:rsid w:val="007870FF"/>
    <w:rsid w:val="007945E5"/>
    <w:rsid w:val="007A5216"/>
    <w:rsid w:val="007A631C"/>
    <w:rsid w:val="007A6AAA"/>
    <w:rsid w:val="007A783B"/>
    <w:rsid w:val="007B2D03"/>
    <w:rsid w:val="007B6910"/>
    <w:rsid w:val="007C2E4E"/>
    <w:rsid w:val="007C668B"/>
    <w:rsid w:val="007C7169"/>
    <w:rsid w:val="007D1D9A"/>
    <w:rsid w:val="007D5780"/>
    <w:rsid w:val="007E01A7"/>
    <w:rsid w:val="007E3E4C"/>
    <w:rsid w:val="007E6937"/>
    <w:rsid w:val="007F44AD"/>
    <w:rsid w:val="00803301"/>
    <w:rsid w:val="00814DCD"/>
    <w:rsid w:val="00815A52"/>
    <w:rsid w:val="0081750E"/>
    <w:rsid w:val="00823940"/>
    <w:rsid w:val="00826C11"/>
    <w:rsid w:val="00845FFC"/>
    <w:rsid w:val="00846403"/>
    <w:rsid w:val="0085007D"/>
    <w:rsid w:val="00852130"/>
    <w:rsid w:val="00862562"/>
    <w:rsid w:val="00870160"/>
    <w:rsid w:val="00874FDF"/>
    <w:rsid w:val="00876F8D"/>
    <w:rsid w:val="008A0350"/>
    <w:rsid w:val="008B1694"/>
    <w:rsid w:val="008C0D53"/>
    <w:rsid w:val="008D1E50"/>
    <w:rsid w:val="008D2794"/>
    <w:rsid w:val="008D698B"/>
    <w:rsid w:val="00904061"/>
    <w:rsid w:val="009044CB"/>
    <w:rsid w:val="00906713"/>
    <w:rsid w:val="00912FD6"/>
    <w:rsid w:val="00913683"/>
    <w:rsid w:val="00914EDA"/>
    <w:rsid w:val="0091795E"/>
    <w:rsid w:val="009207BB"/>
    <w:rsid w:val="00925736"/>
    <w:rsid w:val="0092704E"/>
    <w:rsid w:val="009328A6"/>
    <w:rsid w:val="00935373"/>
    <w:rsid w:val="0094165C"/>
    <w:rsid w:val="00942D55"/>
    <w:rsid w:val="00943BB1"/>
    <w:rsid w:val="009454F2"/>
    <w:rsid w:val="00964337"/>
    <w:rsid w:val="00971D14"/>
    <w:rsid w:val="0097420A"/>
    <w:rsid w:val="00981382"/>
    <w:rsid w:val="00990893"/>
    <w:rsid w:val="0099242C"/>
    <w:rsid w:val="0099317C"/>
    <w:rsid w:val="009954FE"/>
    <w:rsid w:val="00997B31"/>
    <w:rsid w:val="009B0AC0"/>
    <w:rsid w:val="009B3AB0"/>
    <w:rsid w:val="009B41B3"/>
    <w:rsid w:val="009C03F7"/>
    <w:rsid w:val="009C7DFA"/>
    <w:rsid w:val="009E02D1"/>
    <w:rsid w:val="009E215A"/>
    <w:rsid w:val="009E7430"/>
    <w:rsid w:val="009F3DE3"/>
    <w:rsid w:val="00A0291A"/>
    <w:rsid w:val="00A0335A"/>
    <w:rsid w:val="00A04124"/>
    <w:rsid w:val="00A13F14"/>
    <w:rsid w:val="00A14653"/>
    <w:rsid w:val="00A33DEF"/>
    <w:rsid w:val="00A45250"/>
    <w:rsid w:val="00A46840"/>
    <w:rsid w:val="00A47B90"/>
    <w:rsid w:val="00A53D10"/>
    <w:rsid w:val="00A54E07"/>
    <w:rsid w:val="00A65FEA"/>
    <w:rsid w:val="00A66D0A"/>
    <w:rsid w:val="00A715B9"/>
    <w:rsid w:val="00A87E0D"/>
    <w:rsid w:val="00A901E2"/>
    <w:rsid w:val="00AA1996"/>
    <w:rsid w:val="00AB0900"/>
    <w:rsid w:val="00AB0AEA"/>
    <w:rsid w:val="00AB52DE"/>
    <w:rsid w:val="00AC0A49"/>
    <w:rsid w:val="00AD4894"/>
    <w:rsid w:val="00AE233B"/>
    <w:rsid w:val="00AE4B6F"/>
    <w:rsid w:val="00AF0C3E"/>
    <w:rsid w:val="00AF7B2E"/>
    <w:rsid w:val="00B02BE8"/>
    <w:rsid w:val="00B048E5"/>
    <w:rsid w:val="00B05704"/>
    <w:rsid w:val="00B0717D"/>
    <w:rsid w:val="00B12C93"/>
    <w:rsid w:val="00B23B6E"/>
    <w:rsid w:val="00B27FD9"/>
    <w:rsid w:val="00B30CB3"/>
    <w:rsid w:val="00B32B58"/>
    <w:rsid w:val="00B371A3"/>
    <w:rsid w:val="00B37C9D"/>
    <w:rsid w:val="00B4346F"/>
    <w:rsid w:val="00B45873"/>
    <w:rsid w:val="00B52EEF"/>
    <w:rsid w:val="00B53263"/>
    <w:rsid w:val="00B60E66"/>
    <w:rsid w:val="00B62CF0"/>
    <w:rsid w:val="00B74279"/>
    <w:rsid w:val="00B74F6D"/>
    <w:rsid w:val="00B83C8A"/>
    <w:rsid w:val="00B87E1D"/>
    <w:rsid w:val="00B9303C"/>
    <w:rsid w:val="00B9351C"/>
    <w:rsid w:val="00BA6D05"/>
    <w:rsid w:val="00BB2825"/>
    <w:rsid w:val="00BB6240"/>
    <w:rsid w:val="00BB77E7"/>
    <w:rsid w:val="00BC421E"/>
    <w:rsid w:val="00BC740A"/>
    <w:rsid w:val="00BD0548"/>
    <w:rsid w:val="00BD07D5"/>
    <w:rsid w:val="00BE3B8A"/>
    <w:rsid w:val="00BF27C2"/>
    <w:rsid w:val="00BF2B3C"/>
    <w:rsid w:val="00C04ACF"/>
    <w:rsid w:val="00C06077"/>
    <w:rsid w:val="00C14049"/>
    <w:rsid w:val="00C14F74"/>
    <w:rsid w:val="00C30042"/>
    <w:rsid w:val="00C32DC8"/>
    <w:rsid w:val="00C366FF"/>
    <w:rsid w:val="00C378B5"/>
    <w:rsid w:val="00C41A5E"/>
    <w:rsid w:val="00C46190"/>
    <w:rsid w:val="00C5271D"/>
    <w:rsid w:val="00C744CA"/>
    <w:rsid w:val="00C833BB"/>
    <w:rsid w:val="00C8464C"/>
    <w:rsid w:val="00CA03D5"/>
    <w:rsid w:val="00CA68FD"/>
    <w:rsid w:val="00CB50C8"/>
    <w:rsid w:val="00CD3EE7"/>
    <w:rsid w:val="00CD5217"/>
    <w:rsid w:val="00CD6335"/>
    <w:rsid w:val="00CE0AB0"/>
    <w:rsid w:val="00CE57B8"/>
    <w:rsid w:val="00CE78C8"/>
    <w:rsid w:val="00CF462D"/>
    <w:rsid w:val="00CF6182"/>
    <w:rsid w:val="00CF7FCA"/>
    <w:rsid w:val="00D00739"/>
    <w:rsid w:val="00D01736"/>
    <w:rsid w:val="00D021B0"/>
    <w:rsid w:val="00D05B5D"/>
    <w:rsid w:val="00D14853"/>
    <w:rsid w:val="00D2656A"/>
    <w:rsid w:val="00D26F94"/>
    <w:rsid w:val="00D338BC"/>
    <w:rsid w:val="00D5160C"/>
    <w:rsid w:val="00D522AA"/>
    <w:rsid w:val="00D545B8"/>
    <w:rsid w:val="00D57205"/>
    <w:rsid w:val="00D5798C"/>
    <w:rsid w:val="00D619C5"/>
    <w:rsid w:val="00D620CB"/>
    <w:rsid w:val="00D66FF6"/>
    <w:rsid w:val="00D71E25"/>
    <w:rsid w:val="00D723F8"/>
    <w:rsid w:val="00D829B7"/>
    <w:rsid w:val="00D9390C"/>
    <w:rsid w:val="00D93FED"/>
    <w:rsid w:val="00DA104E"/>
    <w:rsid w:val="00DA3375"/>
    <w:rsid w:val="00DB27DB"/>
    <w:rsid w:val="00DB780F"/>
    <w:rsid w:val="00DC0CD7"/>
    <w:rsid w:val="00DC33FD"/>
    <w:rsid w:val="00DC7896"/>
    <w:rsid w:val="00DD1839"/>
    <w:rsid w:val="00DE1928"/>
    <w:rsid w:val="00DE2CDE"/>
    <w:rsid w:val="00DE490F"/>
    <w:rsid w:val="00DF26CC"/>
    <w:rsid w:val="00E126A6"/>
    <w:rsid w:val="00E128F5"/>
    <w:rsid w:val="00E21844"/>
    <w:rsid w:val="00E26C90"/>
    <w:rsid w:val="00E351E7"/>
    <w:rsid w:val="00E35F53"/>
    <w:rsid w:val="00E3735C"/>
    <w:rsid w:val="00E43E7A"/>
    <w:rsid w:val="00E45417"/>
    <w:rsid w:val="00E45B44"/>
    <w:rsid w:val="00E50BE7"/>
    <w:rsid w:val="00E5702F"/>
    <w:rsid w:val="00E60C9B"/>
    <w:rsid w:val="00E64415"/>
    <w:rsid w:val="00E7600B"/>
    <w:rsid w:val="00E91D77"/>
    <w:rsid w:val="00EA259F"/>
    <w:rsid w:val="00EA2BD9"/>
    <w:rsid w:val="00EB134E"/>
    <w:rsid w:val="00EB16BF"/>
    <w:rsid w:val="00EC231D"/>
    <w:rsid w:val="00EC35DD"/>
    <w:rsid w:val="00EC3CBB"/>
    <w:rsid w:val="00ED01FA"/>
    <w:rsid w:val="00EE094F"/>
    <w:rsid w:val="00EE0998"/>
    <w:rsid w:val="00EE0A2D"/>
    <w:rsid w:val="00EE24B9"/>
    <w:rsid w:val="00EE492B"/>
    <w:rsid w:val="00EE75AD"/>
    <w:rsid w:val="00EF6775"/>
    <w:rsid w:val="00F11CA5"/>
    <w:rsid w:val="00F13B2B"/>
    <w:rsid w:val="00F15561"/>
    <w:rsid w:val="00F205A4"/>
    <w:rsid w:val="00F23F55"/>
    <w:rsid w:val="00F456BE"/>
    <w:rsid w:val="00F476F8"/>
    <w:rsid w:val="00F57261"/>
    <w:rsid w:val="00F575D2"/>
    <w:rsid w:val="00F82AE0"/>
    <w:rsid w:val="00F84326"/>
    <w:rsid w:val="00F913CD"/>
    <w:rsid w:val="00FA2307"/>
    <w:rsid w:val="00FA358C"/>
    <w:rsid w:val="00FA68AC"/>
    <w:rsid w:val="00FB056D"/>
    <w:rsid w:val="00FC040F"/>
    <w:rsid w:val="00FC0647"/>
    <w:rsid w:val="00FC3588"/>
    <w:rsid w:val="00FC635C"/>
    <w:rsid w:val="00FC6C2E"/>
    <w:rsid w:val="00FC7797"/>
    <w:rsid w:val="00FE3F93"/>
    <w:rsid w:val="00FE4F39"/>
    <w:rsid w:val="00FE6A0D"/>
    <w:rsid w:val="00FF0A80"/>
    <w:rsid w:val="00F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08268"/>
  <w15:docId w15:val="{611B3D44-A217-403D-91AA-5321C7B5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F13B2B"/>
    <w:pPr>
      <w:keepNext/>
      <w:spacing w:after="0" w:line="240" w:lineRule="auto"/>
      <w:jc w:val="both"/>
      <w:outlineLvl w:val="1"/>
    </w:pPr>
    <w:rPr>
      <w:rFonts w:ascii="Arial" w:eastAsia="Times New Roman" w:hAnsi="Arial"/>
      <w:b/>
      <w:caps/>
      <w:sz w:val="24"/>
      <w:szCs w:val="20"/>
      <w:lang w:val="en-GB"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3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06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064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E0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E059E"/>
    <w:pPr>
      <w:ind w:left="720"/>
      <w:contextualSpacing/>
    </w:pPr>
  </w:style>
  <w:style w:type="paragraph" w:styleId="Corpodetexto">
    <w:name w:val="Body Text"/>
    <w:basedOn w:val="Normal"/>
    <w:link w:val="CorpodetextoChar"/>
    <w:rsid w:val="002F0862"/>
    <w:pPr>
      <w:spacing w:after="0" w:line="240" w:lineRule="auto"/>
      <w:jc w:val="both"/>
    </w:pPr>
    <w:rPr>
      <w:rFonts w:ascii="Times New Roman" w:eastAsia="Times New Roman" w:hAnsi="Times New Roman"/>
      <w:i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2F0862"/>
    <w:rPr>
      <w:rFonts w:ascii="Times New Roman" w:eastAsia="Times New Roman" w:hAnsi="Times New Roman"/>
      <w:i/>
      <w:sz w:val="24"/>
    </w:rPr>
  </w:style>
  <w:style w:type="character" w:customStyle="1" w:styleId="Ttulo2Char">
    <w:name w:val="Título 2 Char"/>
    <w:basedOn w:val="Fontepargpadro"/>
    <w:link w:val="Ttulo2"/>
    <w:rsid w:val="00F13B2B"/>
    <w:rPr>
      <w:rFonts w:ascii="Arial" w:eastAsia="Times New Roman" w:hAnsi="Arial"/>
      <w:b/>
      <w:caps/>
      <w:sz w:val="24"/>
      <w:lang w:val="en-GB"/>
    </w:rPr>
  </w:style>
  <w:style w:type="paragraph" w:styleId="Numerada">
    <w:name w:val="List Number"/>
    <w:basedOn w:val="Normal"/>
    <w:rsid w:val="00F13B2B"/>
    <w:pPr>
      <w:numPr>
        <w:numId w:val="1"/>
      </w:numPr>
      <w:spacing w:before="60" w:after="0" w:line="240" w:lineRule="auto"/>
      <w:jc w:val="both"/>
    </w:pPr>
    <w:rPr>
      <w:rFonts w:ascii="Arial" w:eastAsia="Times New Roman" w:hAnsi="Arial"/>
      <w:sz w:val="24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70EB9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customStyle="1" w:styleId="Default">
    <w:name w:val="Default"/>
    <w:rsid w:val="00FE6A0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paragraph" w:customStyle="1" w:styleId="Corpodetexto21">
    <w:name w:val="Corpo de texto 21"/>
    <w:basedOn w:val="Default"/>
    <w:next w:val="Default"/>
    <w:uiPriority w:val="99"/>
    <w:rsid w:val="00943BB1"/>
    <w:rPr>
      <w:rFonts w:ascii="ENCFJO+Arial" w:hAnsi="ENCFJO+Arial" w:cs="Times New Roman"/>
      <w:color w:val="auto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unhideWhenUsed/>
    <w:rsid w:val="000871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MS Mincho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rsid w:val="00087124"/>
    <w:rPr>
      <w:rFonts w:ascii="Arial" w:eastAsia="MS Mincho" w:hAnsi="Arial" w:cs="Arial"/>
      <w:vanish/>
      <w:sz w:val="16"/>
      <w:szCs w:val="16"/>
      <w:lang w:eastAsia="en-US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A5E"/>
    <w:pPr>
      <w:pBdr>
        <w:top w:val="single" w:sz="6" w:space="1" w:color="auto"/>
      </w:pBdr>
      <w:spacing w:after="0" w:line="240" w:lineRule="auto"/>
      <w:jc w:val="center"/>
    </w:pPr>
    <w:rPr>
      <w:rFonts w:ascii="Arial" w:eastAsia="MS Mincho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A5E"/>
    <w:rPr>
      <w:rFonts w:ascii="Arial" w:eastAsia="MS Mincho" w:hAnsi="Arial" w:cs="Arial"/>
      <w:vanish/>
      <w:sz w:val="16"/>
      <w:szCs w:val="16"/>
      <w:lang w:eastAsia="en-US"/>
    </w:rPr>
  </w:style>
  <w:style w:type="character" w:styleId="CdigoHTML">
    <w:name w:val="HTML Code"/>
    <w:basedOn w:val="Fontepargpadro"/>
    <w:uiPriority w:val="99"/>
    <w:semiHidden/>
    <w:unhideWhenUsed/>
    <w:rsid w:val="0097420A"/>
    <w:rPr>
      <w:rFonts w:ascii="Courier New" w:eastAsia="Times New Roman" w:hAnsi="Courier New" w:cs="Courier New"/>
      <w:sz w:val="20"/>
      <w:szCs w:val="20"/>
    </w:rPr>
  </w:style>
  <w:style w:type="character" w:customStyle="1" w:styleId="q-option-item">
    <w:name w:val="q-option-item"/>
    <w:basedOn w:val="Fontepargpadro"/>
    <w:rsid w:val="007945E5"/>
  </w:style>
  <w:style w:type="paragraph" w:customStyle="1" w:styleId="cell">
    <w:name w:val="cell"/>
    <w:basedOn w:val="Normal"/>
    <w:rsid w:val="006516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640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23B6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ljs-keyword">
    <w:name w:val="hljs-keyword"/>
    <w:basedOn w:val="Fontepargpadro"/>
    <w:rsid w:val="00227E63"/>
  </w:style>
  <w:style w:type="character" w:customStyle="1" w:styleId="hljs-operator">
    <w:name w:val="hljs-operator"/>
    <w:basedOn w:val="Fontepargpadro"/>
    <w:rsid w:val="00227E63"/>
  </w:style>
  <w:style w:type="character" w:customStyle="1" w:styleId="hljs-string">
    <w:name w:val="hljs-string"/>
    <w:basedOn w:val="Fontepargpadro"/>
    <w:rsid w:val="00227E63"/>
  </w:style>
  <w:style w:type="character" w:styleId="nfase">
    <w:name w:val="Emphasis"/>
    <w:basedOn w:val="Fontepargpadro"/>
    <w:uiPriority w:val="20"/>
    <w:qFormat/>
    <w:rsid w:val="00B62C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2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24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512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1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9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74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7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2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649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3053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9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660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73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01465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219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79088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8131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7894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65702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88673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40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4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39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105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12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079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21470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7762">
                  <w:marLeft w:val="0"/>
                  <w:marRight w:val="0"/>
                  <w:marTop w:val="0"/>
                  <w:marBottom w:val="0"/>
                  <w:divBdr>
                    <w:top w:val="none" w:sz="0" w:space="0" w:color="DDDDDD"/>
                    <w:left w:val="none" w:sz="0" w:space="0" w:color="DDDDDD"/>
                    <w:bottom w:val="none" w:sz="0" w:space="0" w:color="DDDDDD"/>
                    <w:right w:val="none" w:sz="0" w:space="0" w:color="DDDDDD"/>
                  </w:divBdr>
                  <w:divsChild>
                    <w:div w:id="20478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3355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2810">
                      <w:marLeft w:val="0"/>
                      <w:marRight w:val="0"/>
                      <w:marTop w:val="10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47436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330367">
                      <w:marLeft w:val="0"/>
                      <w:marRight w:val="0"/>
                      <w:marTop w:val="10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1118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6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8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&#227;o.vicente\Desktop\Cabe&#231;alho%20de%20Prova%202012%202%20-%20nova%20Log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B3E6F-11BA-42A6-AC99-B9FED3A16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Cabeçalho de Prova 2012 2 - nova Logo.dot</Template>
  <TotalTime>57</TotalTime>
  <Pages>2</Pages>
  <Words>356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1º. Questão (1.5) : Crie um comando SQL que insira na tabela movbanco todos os p</vt:lpstr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alunolab05</dc:creator>
  <cp:lastModifiedBy>Jairo Lucas de Moraes</cp:lastModifiedBy>
  <cp:revision>7</cp:revision>
  <cp:lastPrinted>2019-04-12T21:42:00Z</cp:lastPrinted>
  <dcterms:created xsi:type="dcterms:W3CDTF">2026-02-16T18:43:00Z</dcterms:created>
  <dcterms:modified xsi:type="dcterms:W3CDTF">2026-02-16T19:53:00Z</dcterms:modified>
</cp:coreProperties>
</file>